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BA0" w:rsidRPr="00DC2768" w:rsidRDefault="00180BA0" w:rsidP="005E2942">
      <w:bookmarkStart w:id="0" w:name="_Toc69031155"/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83"/>
        <w:gridCol w:w="4602"/>
      </w:tblGrid>
      <w:tr w:rsidR="00180BA0" w:rsidRPr="00DC2768" w:rsidTr="383AE562">
        <w:trPr>
          <w:cantSplit/>
        </w:trPr>
        <w:tc>
          <w:tcPr>
            <w:tcW w:w="2439" w:type="pct"/>
          </w:tcPr>
          <w:p w:rsidR="00180BA0" w:rsidRPr="00DC2768" w:rsidRDefault="00180BA0" w:rsidP="005E2942">
            <w:pPr>
              <w:pStyle w:val="af"/>
            </w:pPr>
            <w:r w:rsidRPr="00DC27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58B51EC9" wp14:editId="376AEA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DtsShapeName" descr="53@4@@42DCED57358D67E1GBG6CEEC83097JAk9=H:eVIU16061!!!!BIHO@]v11001714!@44E7@01102E21@EC7D1102E21@EC7D!!!!!!!!!!!!!!!!!!!!!!!!!!!!!!!!!!!!!!!!!!!!!!!!!!!!962CA962CCV11039229!!!BIHO@]v11039229!@5D5C53110533256337110533256337!!!!!!!!!!!!!!!!!!!!!!!!!!!!!!!!!!!!!!!!!!!!!!!!!!!!84E;H8;D&gt;RV11001714!!!BIHO@]v110017141@44E7@@1102E21@EC7D1102E21@EC7D!!!!!!!!!!!!!!!!!!!!!!!!!!!!!!!!!!!!!!!!!!!!!!!!!!!!86J8C86J8CR51158@!!!!!BIHO@]r51158!!!1@44E7EB11001851G3@711001851G3@7!!!!!!!!!!!!!!!!!!!!!!!!!!!!!!!!!!!!!!!!!!!!!!!!!!!!8::?S8::&gt;ZM11025047!!!BIHO@]m110250471@57584C110B34E3C386QUL10U10,州弯炽苏侈谜泞变ⅸ堰古ⅷ/enu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DtsShapeName" style="position:absolute;left:0;text-align:left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lt="53@4@@42DCED57358D67E1GBG6CEEC83097JAk9=H:eVIU16061!!!!BIHO@]v11001714!@44E7@01102E21@EC7D1102E21@EC7D!!!!!!!!!!!!!!!!!!!!!!!!!!!!!!!!!!!!!!!!!!!!!!!!!!!!962CA962CCV11039229!!!BIHO@]v11039229!@5D5C53110533256337110533256337!!!!!!!!!!!!!!!!!!!!!!!!!!!!!!!!!!!!!!!!!!!!!!!!!!!!84E;H8;D&gt;RV11001714!!!BIHO@]v110017141@44E7@@1102E21@EC7D1102E21@EC7D!!!!!!!!!!!!!!!!!!!!!!!!!!!!!!!!!!!!!!!!!!!!!!!!!!!!86J8C86J8CR51158@!!!!!BIHO@]r51158!!!1@44E7EB11001851G3@711001851G3@7!!!!!!!!!!!!!!!!!!!!!!!!!!!!!!!!!!!!!!!!!!!!!!!!!!!!8::?S8::&gt;ZM11025047!!!BIHO@]m110250471@57584C110B34E3C386QUL10U10,州弯炽苏侈谜泞变ⅸ堰古ⅷ/enu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coordsize="21600,21600" o:spid="_x0000_s1026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Gu1R3QUAAHQWAAAOAAAAZHJzL2Uyb0RvYy54bWzsWD2P2zYY3gv0PzAaOhRtLFKiPpz44jvZ uVyQrya+DAU68CTZEiKJqiSf7zIWCFCgQ9YORdChewN0SIe2PybotfkZfUlKtuQ7X+MiW88DzY+H 7zdfveTNWydpgo7Doox5NtDwdV1DYebzIM5mA+1wcvtzR0NlxbKAJTwLB9ppWGq3dj7+6OYi74eE RzwJwgIBkazsL/KBFlVV3u/1Sj8KU1Ze53mYweKUFymrYFjMekHBFkA9TXpE163eghdBXnA/LEuY HalFbUfSn05Dv3o4nZZhhZKBBrJVsi1keyTa3s5N1p8VLI9ivxaD/QcpUhZnwHRJasQqhuZFfI5U GvsFL/m0uu7ztMen09gPpQ6gDdbXtHkSsTyUuoBxynxppvLDkfUfHD8qUBwMNKKhjKXgolFVSsYP YKShICx9sBc1huZwaJKRNx5R26DOyLLHeH9v3/LGY88xdNe+u/vMHdzph08PDrGlW/ga/PYO7jwc fnWMsa5jG5vXhqY5toc6jMmY4OHYs0ftvtiy7c+1iLcrGu8pkDJcQlwgsWKsZoZ0RD1qAIIaBqGW Ydjt/rZMBd4xxzfuODdGn8yqG48Fb6Vim7ecwUrpISA+mNKOddfxZPOYYkydoVRAKV3IGZhQjMd7 UjSH4n1jKJTWcd2Xe7ZsnH7/1hNohNJf3hcqUd20gYjinTYzeEht6pgejPcMc2x4hmN9cXgP64dY /+zszauz337++5vf33338s8/vn33+oe/fnl19vL7ty9+Pfvx9dnLn96+eNMLs/mWsl3BryxwZYEr C1xZ4MoC/1ML4GtYQ1EcBKGoxkV1u8jLPhR5T/JHhahPy/we95+VKONexLJZuFsUfBGFLICaUuJ7 nQ1iUMJWdLS4zwMoDtm84rLQPZkWqSAIJSw6kfX06bKeDk8q5MOkZVAN+TAvOiBLj/Wbbf68rPZD Lkmw43tlpQrxAHqyjA7qYnQCRfs0TaAm/7SHsO5YOlogAvVlU7ovgaD4EkiwY6PoYhzUuSucS5xN 9IwWDhjr+iaCZhe4WUIwxoqzUGETRasFxI5lk00y2m3gZTLCLWzJGtuWa9pERyAByGBRalj1PWhp TLeNx7Zrmc6leNx2E3Vch5iX49veuhzZ9hfVDXuTLXDbYYTYGwMAdxwG6m8m2fYYNqwuTYjmWROv LGpC2D/J6hiGHoIjNtAmjjwxOS/FSRERDUdiok4b6wNMRPwK7XbQoL5AG/X5OYcGy4vtDXHQTcCb 43YejjtwiDQBt9vUQS/YVitRwA1a3J0nGASB2/NEmBnugxNhRbhBT7BkBQKwSthAygJdtIAbpTym KGp6Yi3lx+GES1QlrCGPtBRCnNlajBXInx/F/l74vLvFpBA+IDe2zTpyc0nMpQQCVyzAHUeFdL2g g5hiwTZk3hAqdih3R2qT7VhqE6akTcyyHDVfpyCFpmbN4v0ZmNi+kAFxXTUPV6g2Y+xacOCFeoa+ dPC/qgHXQxVxjYHBV9JagrqgZhDS0Y+YKuZMQt5fF8UCjNAxSkPKolZnvmFtU7fxedcDSdb1OOR9 Kesy84MHG0zzr7QiemO9FvEG0mVSb8CQ2yTxdSnr+AUTndNruWcrIxEMzrjY5roJxhbeWPcSON1Q /tjO605j4/Ugsk1yYdRhi9QB8f5eh9CCSBRid9yLDXghktNrRwcTu8ZvcxAxgU+WIrd2rjEmVGW8 9VRwYV7put9PeBmqqkQkL1meLLOYzBCrEqXkSRzcjpNEZK6ymB15SYGOGSTG2/JXJ64OLMlEEoSc RGXK7ax1SIjPsKpngGsHlsYVvI4mcTrQoACpQawv6rVxFsiSqWJxovrySIAWTc2mar8jHpxC/VZw 9fQJT7XQiXjxXEMLePYcaOXXc1aEGkoOMqgBXWyaEIiVHJgUygRI9+2Vo/YKy3wgNdAqDb50outV MIIt87yIZxFwUp+bjO9C3TiNRZUn5VNS1QN42pTGr59hxdtpeyxRq8finX8AAAD//wMAUEsDBBQA BgAIAAAAIQAI2zNv1gAAAP8AAAAPAAAAZHJzL2Rvd25yZXYueG1sTI9Ba8JAEIXvhf6HZQq9SN3Y QylpNlICHopQrHrxNman2dDsbJodNf57Vy/t5cHwHu99U8xH36kjDbENbGA2zUAR18G23BjYbhZP r6CiIFvsApOBM0WYl/d3BeY2nPiLjmtpVCrhmKMBJ9LnWsfakcc4DT1x8r7D4FHSOTTaDnhK5b7T z1n2oj22nBYc9lQ5qn/WB2+gcvY8fiwmu81SVjte2s9q9jsx5vFhfH8DJTTKXxiu+AkdysS0Dwe2 UXUG0iNy05un9teELgv9n7u8AAAA//8DAFBLAQItABQABgAIAAAAIQC2gziS/gAAAOEBAAATAAAA AAAAAAAAAAAAAAAAAABbQ29udGVudF9UeXBlc10ueG1sUEsBAi0AFAAGAAgAAAAhADj9If/WAAAA lAEAAAsAAAAAAAAAAAAAAAAALwEAAF9yZWxzLy5yZWxzUEsBAi0AFAAGAAgAAAAhAIUa7VHdBQAA dBYAAA4AAAAAAAAAAAAAAAAALgIAAGRycy9lMm9Eb2MueG1sUEsBAi0AFAAGAAgAAAAhAAjbM2/W AAAA/wAAAA8AAAAAAAAAAAAAAAAANwgAAGRycy9kb3ducmV2LnhtbFBLBQYAAAAABAAEAPMAAAA6 CQAAAAA= " w14:anchorId="07D0DD03">
                      <v:stroke joinstyle="miter"/>
                      <v:path textboxrect="5034,2279,16566,13674" o:connecttype="custom" o:connectlocs="319,64;86,318;319,635;549,318" o:connectangles="270,180,90,0"/>
                      <w10:anchorlock/>
                    </v:shape>
                  </w:pict>
                </mc:Fallback>
              </mc:AlternateContent>
            </w:r>
            <w:r w:rsidRPr="00DC2768">
              <w:t>产品名称</w:t>
            </w:r>
            <w:r w:rsidR="0066270A">
              <w:rPr>
                <w:rFonts w:hint="eastAsia"/>
              </w:rPr>
              <w:t xml:space="preserve"> </w:t>
            </w:r>
            <w:proofErr w:type="spellStart"/>
            <w:r w:rsidR="00AE719C">
              <w:t>OpenOCD</w:t>
            </w:r>
            <w:proofErr w:type="spellEnd"/>
          </w:p>
        </w:tc>
        <w:tc>
          <w:tcPr>
            <w:tcW w:w="2561" w:type="pct"/>
          </w:tcPr>
          <w:p w:rsidR="00180BA0" w:rsidRPr="00DC2768" w:rsidRDefault="00180BA0" w:rsidP="005E2942">
            <w:pPr>
              <w:pStyle w:val="af"/>
            </w:pPr>
            <w:r w:rsidRPr="00DC2768">
              <w:t>密级</w:t>
            </w:r>
          </w:p>
        </w:tc>
      </w:tr>
      <w:tr w:rsidR="00180BA0" w:rsidRPr="00DC2768" w:rsidTr="383AE562">
        <w:trPr>
          <w:cantSplit/>
        </w:trPr>
        <w:tc>
          <w:tcPr>
            <w:tcW w:w="2439" w:type="pct"/>
          </w:tcPr>
          <w:p w:rsidR="00180BA0" w:rsidRPr="00DC2768" w:rsidRDefault="00180BA0" w:rsidP="005E2942">
            <w:pPr>
              <w:pStyle w:val="af"/>
            </w:pPr>
          </w:p>
        </w:tc>
        <w:tc>
          <w:tcPr>
            <w:tcW w:w="2561" w:type="pct"/>
          </w:tcPr>
          <w:p w:rsidR="00180BA0" w:rsidRPr="00DC2768" w:rsidRDefault="00124FA7" w:rsidP="005E2942">
            <w:pPr>
              <w:pStyle w:val="af"/>
            </w:pPr>
            <w:r>
              <w:t>内部公开</w:t>
            </w:r>
          </w:p>
        </w:tc>
      </w:tr>
      <w:tr w:rsidR="00180BA0" w:rsidRPr="00DC2768" w:rsidTr="383AE562">
        <w:trPr>
          <w:cantSplit/>
        </w:trPr>
        <w:tc>
          <w:tcPr>
            <w:tcW w:w="2439" w:type="pct"/>
          </w:tcPr>
          <w:p w:rsidR="00180BA0" w:rsidRPr="00DC2768" w:rsidRDefault="00180BA0" w:rsidP="005E2942">
            <w:pPr>
              <w:pStyle w:val="af"/>
            </w:pPr>
            <w:r w:rsidRPr="00DC2768">
              <w:t>产品版本</w:t>
            </w:r>
            <w:r w:rsidR="0066270A">
              <w:rPr>
                <w:rFonts w:hint="eastAsia"/>
              </w:rPr>
              <w:t xml:space="preserve"> </w:t>
            </w:r>
            <w:r w:rsidR="0066270A" w:rsidRPr="008F6641">
              <w:t>V</w:t>
            </w:r>
            <w:r w:rsidR="00AE719C">
              <w:t>0.12.0</w:t>
            </w:r>
          </w:p>
        </w:tc>
        <w:tc>
          <w:tcPr>
            <w:tcW w:w="2561" w:type="pct"/>
            <w:vMerge w:val="restart"/>
            <w:vAlign w:val="center"/>
          </w:tcPr>
          <w:p w:rsidR="00180BA0" w:rsidRPr="00DC2768" w:rsidRDefault="383AE562" w:rsidP="005E2942">
            <w:pPr>
              <w:pStyle w:val="af"/>
            </w:pPr>
            <w:r w:rsidRPr="00DC2768">
              <w:t>Total</w:t>
            </w:r>
            <w:r w:rsidRPr="00DC2768">
              <w:rPr>
                <w:noProof/>
              </w:rPr>
              <w:t xml:space="preserve"> </w:t>
            </w:r>
            <w:r w:rsidR="00AE719C">
              <w:rPr>
                <w:noProof/>
              </w:rPr>
              <w:t>5</w:t>
            </w:r>
            <w:r w:rsidRPr="00DC2768">
              <w:rPr>
                <w:noProof/>
              </w:rPr>
              <w:t xml:space="preserve"> </w:t>
            </w:r>
            <w:r w:rsidRPr="00DC2768">
              <w:t>pages</w:t>
            </w:r>
            <w:r w:rsidRPr="00DC2768">
              <w:rPr>
                <w:b/>
                <w:bCs/>
              </w:rPr>
              <w:t>共</w:t>
            </w:r>
            <w:r w:rsidRPr="00DC2768">
              <w:rPr>
                <w:b/>
                <w:bCs/>
                <w:noProof/>
              </w:rPr>
              <w:t xml:space="preserve"> </w:t>
            </w:r>
            <w:r w:rsidR="00AE719C">
              <w:rPr>
                <w:b/>
                <w:bCs/>
                <w:noProof/>
              </w:rPr>
              <w:t>5</w:t>
            </w:r>
            <w:r w:rsidRPr="00DC2768">
              <w:rPr>
                <w:b/>
                <w:bCs/>
                <w:noProof/>
              </w:rPr>
              <w:t xml:space="preserve"> </w:t>
            </w:r>
            <w:r w:rsidRPr="00DC2768">
              <w:rPr>
                <w:b/>
                <w:bCs/>
              </w:rPr>
              <w:t>页</w:t>
            </w:r>
          </w:p>
        </w:tc>
      </w:tr>
      <w:tr w:rsidR="00180BA0" w:rsidRPr="00DC2768" w:rsidTr="383AE562">
        <w:trPr>
          <w:cantSplit/>
        </w:trPr>
        <w:tc>
          <w:tcPr>
            <w:tcW w:w="2439" w:type="pct"/>
          </w:tcPr>
          <w:p w:rsidR="00180BA0" w:rsidRPr="00DC2768" w:rsidRDefault="00180BA0" w:rsidP="005E2942">
            <w:pPr>
              <w:pStyle w:val="af"/>
            </w:pPr>
          </w:p>
        </w:tc>
        <w:tc>
          <w:tcPr>
            <w:tcW w:w="2561" w:type="pct"/>
            <w:vMerge/>
          </w:tcPr>
          <w:p w:rsidR="00180BA0" w:rsidRPr="00DC2768" w:rsidRDefault="00180BA0" w:rsidP="005E2942">
            <w:pPr>
              <w:pStyle w:val="af"/>
            </w:pPr>
          </w:p>
        </w:tc>
      </w:tr>
    </w:tbl>
    <w:p w:rsidR="00180BA0" w:rsidRPr="00DC2768" w:rsidRDefault="00180BA0" w:rsidP="005E2942">
      <w:pPr>
        <w:pStyle w:val="af0"/>
        <w:jc w:val="center"/>
      </w:pPr>
    </w:p>
    <w:p w:rsidR="00A9273C" w:rsidRPr="0066270A" w:rsidRDefault="007B7280" w:rsidP="0066270A">
      <w:pPr>
        <w:pStyle w:val="af0"/>
        <w:jc w:val="center"/>
      </w:pPr>
      <w:proofErr w:type="spellStart"/>
      <w:r>
        <w:rPr>
          <w:rFonts w:hint="eastAsia"/>
        </w:rPr>
        <w:t>OpenOCD</w:t>
      </w:r>
      <w:proofErr w:type="spellEnd"/>
      <w:r>
        <w:t xml:space="preserve"> V0.12.0</w:t>
      </w:r>
      <w:r>
        <w:t>版本</w:t>
      </w:r>
      <w:r w:rsidR="001403D1" w:rsidRPr="00DC2768">
        <w:rPr>
          <w:rFonts w:hint="eastAsia"/>
        </w:rPr>
        <w:t>对外开源</w:t>
      </w:r>
      <w:r w:rsidR="00584E32">
        <w:rPr>
          <w:rFonts w:hint="eastAsia"/>
        </w:rPr>
        <w:t>编译</w:t>
      </w:r>
      <w:r w:rsidR="001403D1" w:rsidRPr="00DC2768">
        <w:rPr>
          <w:rFonts w:hint="eastAsia"/>
        </w:rPr>
        <w:t>指导书</w:t>
      </w:r>
    </w:p>
    <w:p w:rsidR="00A01114" w:rsidRPr="00DC2768" w:rsidRDefault="00A01114" w:rsidP="005E2942">
      <w:pPr>
        <w:pStyle w:val="af0"/>
        <w:jc w:val="center"/>
      </w:pPr>
      <w:bookmarkStart w:id="1" w:name="_Toc356401431"/>
      <w:bookmarkStart w:id="2" w:name="_Toc359854413"/>
      <w:bookmarkStart w:id="3" w:name="_Toc396894895"/>
      <w:bookmarkStart w:id="4" w:name="_Toc492995450"/>
      <w:bookmarkEnd w:id="1"/>
      <w:bookmarkEnd w:id="2"/>
      <w:bookmarkEnd w:id="3"/>
      <w:bookmarkEnd w:id="4"/>
    </w:p>
    <w:p w:rsidR="00180BA0" w:rsidRPr="00DC2768" w:rsidRDefault="00180BA0" w:rsidP="005E2942">
      <w:pPr>
        <w:pStyle w:val="af"/>
        <w:jc w:val="center"/>
      </w:pPr>
    </w:p>
    <w:p w:rsidR="00180BA0" w:rsidRPr="00DC2768" w:rsidRDefault="00180BA0" w:rsidP="005E2942">
      <w:pPr>
        <w:pStyle w:val="af"/>
        <w:jc w:val="center"/>
      </w:pPr>
    </w:p>
    <w:p w:rsidR="00180BA0" w:rsidRPr="00DC2768" w:rsidRDefault="00915F62" w:rsidP="005E2942">
      <w:pPr>
        <w:pStyle w:val="af"/>
        <w:jc w:val="center"/>
      </w:pPr>
      <w:bookmarkStart w:id="5" w:name="OLE_LINK3"/>
      <w:bookmarkStart w:id="6" w:name="OLE_LINK8"/>
      <w:r w:rsidRPr="00DC2768">
        <w:rPr>
          <w:noProof/>
        </w:rPr>
        <w:drawing>
          <wp:inline distT="0" distB="0" distL="0" distR="0" wp14:anchorId="1BBD7B09" wp14:editId="4F25B839">
            <wp:extent cx="922020" cy="954372"/>
            <wp:effectExtent l="0" t="0" r="0" b="0"/>
            <wp:docPr id="5" name="图片 5" descr="HW_POS_RBG_Vertical-15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HW_POS_RBG_Vertical-150pp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71" cy="96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5"/>
      <w:bookmarkEnd w:id="6"/>
      <w:bookmarkEnd w:id="7"/>
    </w:p>
    <w:p w:rsidR="00180BA0" w:rsidRPr="00DC2768" w:rsidRDefault="00180BA0" w:rsidP="005E2942">
      <w:pPr>
        <w:pStyle w:val="afb"/>
        <w:spacing w:before="24"/>
        <w:jc w:val="center"/>
      </w:pPr>
    </w:p>
    <w:p w:rsidR="00180BA0" w:rsidRPr="00DC2768" w:rsidRDefault="00180BA0" w:rsidP="005E2942">
      <w:pPr>
        <w:pStyle w:val="afb"/>
        <w:spacing w:before="24"/>
        <w:jc w:val="center"/>
      </w:pPr>
    </w:p>
    <w:p w:rsidR="00180BA0" w:rsidRPr="00DC2768" w:rsidRDefault="00180BA0" w:rsidP="005E2942">
      <w:pPr>
        <w:pStyle w:val="afb"/>
        <w:spacing w:before="24"/>
        <w:jc w:val="center"/>
      </w:pPr>
    </w:p>
    <w:p w:rsidR="008E6B82" w:rsidRPr="00DC2768" w:rsidRDefault="383AE562" w:rsidP="005E2942">
      <w:pPr>
        <w:pStyle w:val="ab"/>
        <w:jc w:val="center"/>
      </w:pPr>
      <w:r w:rsidRPr="00DC2768">
        <w:t>Huawei Technologies Co., Ltd.</w:t>
      </w:r>
    </w:p>
    <w:p w:rsidR="008E6B82" w:rsidRPr="00DC2768" w:rsidRDefault="008E6B82" w:rsidP="005E2942">
      <w:pPr>
        <w:pStyle w:val="ab"/>
        <w:jc w:val="center"/>
      </w:pPr>
      <w:r w:rsidRPr="00DC2768">
        <w:t>华为技术有限公司</w:t>
      </w:r>
    </w:p>
    <w:p w:rsidR="008E6B82" w:rsidRPr="00DC2768" w:rsidRDefault="383AE562" w:rsidP="005E2942">
      <w:pPr>
        <w:pStyle w:val="af"/>
        <w:jc w:val="center"/>
      </w:pPr>
      <w:r w:rsidRPr="00DC2768">
        <w:t>All rights reserved</w:t>
      </w:r>
    </w:p>
    <w:p w:rsidR="008E6B82" w:rsidRPr="00DC2768" w:rsidRDefault="383AE562" w:rsidP="005E2942">
      <w:pPr>
        <w:pStyle w:val="af"/>
        <w:jc w:val="center"/>
      </w:pPr>
      <w:r w:rsidRPr="00DC2768">
        <w:t>版权所有</w:t>
      </w:r>
      <w:r w:rsidRPr="00DC2768">
        <w:t xml:space="preserve">  </w:t>
      </w:r>
      <w:r w:rsidRPr="00DC2768">
        <w:t>侵权必究</w:t>
      </w:r>
    </w:p>
    <w:p w:rsidR="00A2668D" w:rsidRPr="00DC2768" w:rsidRDefault="383AE562" w:rsidP="005E2942">
      <w:pPr>
        <w:pStyle w:val="af7"/>
      </w:pPr>
      <w:r w:rsidRPr="00DC2768">
        <w:lastRenderedPageBreak/>
        <w:t xml:space="preserve">Revision record </w:t>
      </w:r>
      <w:r w:rsidRPr="00DC2768">
        <w:t>修订记录</w:t>
      </w:r>
      <w:bookmarkEnd w:id="0"/>
    </w:p>
    <w:tbl>
      <w:tblPr>
        <w:tblW w:w="487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81"/>
        <w:gridCol w:w="1229"/>
        <w:gridCol w:w="1123"/>
        <w:gridCol w:w="3242"/>
        <w:gridCol w:w="1906"/>
      </w:tblGrid>
      <w:tr w:rsidR="007C1DAA" w:rsidRPr="00DC2768" w:rsidTr="007C1DAA">
        <w:trPr>
          <w:cantSplit/>
          <w:tblHeader/>
          <w:jc w:val="center"/>
        </w:trPr>
        <w:tc>
          <w:tcPr>
            <w:tcW w:w="6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>
            <w:pPr>
              <w:pStyle w:val="affb"/>
            </w:pPr>
            <w:r w:rsidRPr="00DC2768">
              <w:t>Date</w:t>
            </w:r>
          </w:p>
          <w:p w:rsidR="007C1DAA" w:rsidRPr="00DC2768" w:rsidRDefault="007C1DAA" w:rsidP="005E2942">
            <w:pPr>
              <w:pStyle w:val="affb"/>
            </w:pPr>
            <w:r w:rsidRPr="00DC2768">
              <w:t>日期</w:t>
            </w:r>
          </w:p>
          <w:p w:rsidR="007C1DAA" w:rsidRPr="00DC2768" w:rsidRDefault="007C1DAA" w:rsidP="005E2942">
            <w:pPr>
              <w:pStyle w:val="affb"/>
            </w:pPr>
          </w:p>
        </w:tc>
        <w:tc>
          <w:tcPr>
            <w:tcW w:w="7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>
            <w:pPr>
              <w:pStyle w:val="affb"/>
            </w:pPr>
            <w:r w:rsidRPr="00DC2768">
              <w:t>Revision Version</w:t>
            </w:r>
          </w:p>
          <w:p w:rsidR="007C1DAA" w:rsidRPr="00DC2768" w:rsidRDefault="007C1DAA" w:rsidP="005E2942">
            <w:pPr>
              <w:pStyle w:val="affb"/>
            </w:pPr>
            <w:r w:rsidRPr="00DC2768">
              <w:t>修订版本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>
            <w:pPr>
              <w:pStyle w:val="affb"/>
            </w:pPr>
            <w:r w:rsidRPr="00DC2768">
              <w:t xml:space="preserve">Section </w:t>
            </w:r>
            <w:proofErr w:type="spellStart"/>
            <w:r w:rsidRPr="00DC2768">
              <w:t>Numbe</w:t>
            </w:r>
            <w:proofErr w:type="spellEnd"/>
          </w:p>
          <w:p w:rsidR="007C1DAA" w:rsidRPr="00DC2768" w:rsidRDefault="007C1DAA" w:rsidP="005E2942">
            <w:pPr>
              <w:pStyle w:val="affb"/>
            </w:pPr>
            <w:r w:rsidRPr="00DC2768">
              <w:t>修改章节</w:t>
            </w:r>
          </w:p>
        </w:tc>
        <w:tc>
          <w:tcPr>
            <w:tcW w:w="1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>
            <w:pPr>
              <w:pStyle w:val="affb"/>
            </w:pPr>
            <w:r w:rsidRPr="00DC2768">
              <w:t>Change Description</w:t>
            </w:r>
          </w:p>
          <w:p w:rsidR="007C1DAA" w:rsidRPr="00DC2768" w:rsidRDefault="007C1DAA" w:rsidP="005E2942">
            <w:pPr>
              <w:pStyle w:val="affb"/>
            </w:pPr>
            <w:r w:rsidRPr="00DC2768">
              <w:t>修改描述</w:t>
            </w:r>
          </w:p>
        </w:tc>
        <w:tc>
          <w:tcPr>
            <w:tcW w:w="11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>
            <w:pPr>
              <w:pStyle w:val="affb"/>
            </w:pPr>
            <w:r w:rsidRPr="00DC2768">
              <w:t>Author</w:t>
            </w:r>
          </w:p>
          <w:p w:rsidR="007C1DAA" w:rsidRPr="00DC2768" w:rsidRDefault="007C1DAA" w:rsidP="005E2942">
            <w:pPr>
              <w:pStyle w:val="affb"/>
            </w:pPr>
            <w:r w:rsidRPr="00DC2768">
              <w:t>作者</w:t>
            </w:r>
          </w:p>
        </w:tc>
      </w:tr>
      <w:tr w:rsidR="007C1DAA" w:rsidRPr="00DC2768" w:rsidTr="007C1DAA">
        <w:trPr>
          <w:cantSplit/>
          <w:jc w:val="center"/>
        </w:trPr>
        <w:tc>
          <w:tcPr>
            <w:tcW w:w="6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AE719C" w:rsidP="005E2942">
            <w:pPr>
              <w:pStyle w:val="affa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</w:t>
            </w:r>
            <w:r>
              <w:rPr>
                <w:rFonts w:hint="eastAsia"/>
              </w:rPr>
              <w:t>/</w:t>
            </w:r>
            <w:r>
              <w:t>01/26</w:t>
            </w:r>
          </w:p>
        </w:tc>
        <w:tc>
          <w:tcPr>
            <w:tcW w:w="7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AE719C" w:rsidP="005E2942">
            <w:pPr>
              <w:pStyle w:val="affa"/>
            </w:pPr>
            <w:r>
              <w:t>V1.0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7C1DAA" w:rsidP="005E2942"/>
        </w:tc>
        <w:tc>
          <w:tcPr>
            <w:tcW w:w="1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1DAA" w:rsidRPr="00DC2768" w:rsidRDefault="00AE719C" w:rsidP="005E2942">
            <w:pPr>
              <w:pStyle w:val="afa"/>
            </w:pPr>
            <w:r>
              <w:t>初稿完成</w:t>
            </w:r>
          </w:p>
        </w:tc>
        <w:tc>
          <w:tcPr>
            <w:tcW w:w="11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1D24" w:rsidRPr="00DC2768" w:rsidRDefault="00AE719C" w:rsidP="005E2942">
            <w:pPr>
              <w:pStyle w:val="affa"/>
            </w:pPr>
            <w:r>
              <w:rPr>
                <w:rFonts w:hint="eastAsia"/>
              </w:rPr>
              <w:t>林东</w:t>
            </w:r>
            <w:r>
              <w:rPr>
                <w:rFonts w:hint="eastAsia"/>
              </w:rPr>
              <w:t>lwx</w:t>
            </w:r>
            <w:r>
              <w:t>871958</w:t>
            </w:r>
          </w:p>
        </w:tc>
      </w:tr>
    </w:tbl>
    <w:p w:rsidR="00A74BA2" w:rsidRPr="00DC2768" w:rsidRDefault="000B487F" w:rsidP="00226031">
      <w:pPr>
        <w:pStyle w:val="10"/>
      </w:pPr>
      <w:r w:rsidRPr="00DC2768">
        <w:br w:type="page"/>
      </w:r>
      <w:r w:rsidR="383AE562" w:rsidRPr="00DC2768">
        <w:lastRenderedPageBreak/>
        <w:t xml:space="preserve">Table of Contents </w:t>
      </w:r>
      <w:r w:rsidR="383AE562" w:rsidRPr="00DC2768">
        <w:t>目</w:t>
      </w:r>
      <w:r w:rsidR="383AE562" w:rsidRPr="00DC2768">
        <w:t xml:space="preserve">  </w:t>
      </w:r>
      <w:r w:rsidR="383AE562" w:rsidRPr="00DC2768">
        <w:t>录</w:t>
      </w:r>
    </w:p>
    <w:p w:rsidR="0056138A" w:rsidRDefault="00C26CB9">
      <w:pPr>
        <w:pStyle w:val="10"/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r w:rsidRPr="00DC2768">
        <w:rPr>
          <w:sz w:val="21"/>
        </w:rPr>
        <w:fldChar w:fldCharType="begin"/>
      </w:r>
      <w:r w:rsidR="009912B7" w:rsidRPr="00DC2768">
        <w:instrText xml:space="preserve"> TOC \o "2-3" \t "</w:instrText>
      </w:r>
      <w:r w:rsidR="009912B7" w:rsidRPr="00DC2768">
        <w:instrText>标题</w:instrText>
      </w:r>
      <w:r w:rsidR="009912B7" w:rsidRPr="00DC2768">
        <w:instrText xml:space="preserve"> 1,1" </w:instrText>
      </w:r>
      <w:r w:rsidRPr="00DC2768">
        <w:rPr>
          <w:sz w:val="21"/>
        </w:rPr>
        <w:fldChar w:fldCharType="separate"/>
      </w:r>
      <w:r w:rsidR="0056138A" w:rsidRPr="00690540">
        <w:rPr>
          <w:noProof/>
        </w:rPr>
        <w:t>1</w:t>
      </w:r>
      <w:r w:rsidR="0056138A"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  <w:tab/>
      </w:r>
      <w:r w:rsidR="0056138A" w:rsidRPr="00690540">
        <w:rPr>
          <w:noProof/>
        </w:rPr>
        <w:t>概述</w:t>
      </w:r>
      <w:r w:rsidR="0056138A">
        <w:rPr>
          <w:noProof/>
        </w:rPr>
        <w:tab/>
      </w:r>
      <w:r w:rsidR="0056138A">
        <w:rPr>
          <w:noProof/>
        </w:rPr>
        <w:fldChar w:fldCharType="begin"/>
      </w:r>
      <w:r w:rsidR="0056138A">
        <w:rPr>
          <w:noProof/>
        </w:rPr>
        <w:instrText xml:space="preserve"> PAGEREF _Toc154135474 \h </w:instrText>
      </w:r>
      <w:r w:rsidR="0056138A">
        <w:rPr>
          <w:noProof/>
        </w:rPr>
      </w:r>
      <w:r w:rsidR="0056138A">
        <w:rPr>
          <w:noProof/>
        </w:rPr>
        <w:fldChar w:fldCharType="separate"/>
      </w:r>
      <w:r w:rsidR="0056138A">
        <w:rPr>
          <w:noProof/>
        </w:rPr>
        <w:t>4</w:t>
      </w:r>
      <w:r w:rsidR="0056138A">
        <w:rPr>
          <w:noProof/>
        </w:rPr>
        <w:fldChar w:fldCharType="end"/>
      </w:r>
    </w:p>
    <w:p w:rsidR="0056138A" w:rsidRDefault="0056138A">
      <w:pPr>
        <w:pStyle w:val="10"/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r w:rsidRPr="00690540">
        <w:rPr>
          <w:noProof/>
        </w:rPr>
        <w:t>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  <w:tab/>
      </w:r>
      <w:r w:rsidRPr="00690540">
        <w:rPr>
          <w:noProof/>
        </w:rPr>
        <w:t>编译构建准备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6138A" w:rsidRDefault="0056138A">
      <w:pPr>
        <w:pStyle w:val="20"/>
        <w:tabs>
          <w:tab w:val="left" w:pos="794"/>
          <w:tab w:val="right" w:leader="dot" w:pos="9021"/>
        </w:tabs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</w:pPr>
      <w:r w:rsidRPr="00690540">
        <w:rPr>
          <w:noProof/>
        </w:rPr>
        <w:t>2.1</w:t>
      </w:r>
      <w:r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  <w:tab/>
      </w:r>
      <w:r w:rsidRPr="00690540">
        <w:rPr>
          <w:noProof/>
        </w:rPr>
        <w:t>编译构建环境描述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6138A" w:rsidRDefault="0056138A">
      <w:pPr>
        <w:pStyle w:val="30"/>
        <w:tabs>
          <w:tab w:val="left" w:pos="1134"/>
          <w:tab w:val="right" w:leader="dot" w:pos="9021"/>
        </w:tabs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</w:pPr>
      <w:r w:rsidRPr="00690540">
        <w:rPr>
          <w:noProof/>
        </w:rPr>
        <w:t>2.1.1</w:t>
      </w:r>
      <w:r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  <w:tab/>
      </w:r>
      <w:r w:rsidRPr="00690540">
        <w:rPr>
          <w:noProof/>
        </w:rPr>
        <w:t>操作系统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6138A" w:rsidRDefault="0056138A">
      <w:pPr>
        <w:pStyle w:val="30"/>
        <w:tabs>
          <w:tab w:val="left" w:pos="1134"/>
          <w:tab w:val="right" w:leader="dot" w:pos="9021"/>
        </w:tabs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</w:pPr>
      <w:r w:rsidRPr="00690540">
        <w:rPr>
          <w:noProof/>
        </w:rPr>
        <w:t>2.1.2</w:t>
      </w:r>
      <w:r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  <w:tab/>
      </w:r>
      <w:r w:rsidRPr="00690540">
        <w:rPr>
          <w:noProof/>
        </w:rPr>
        <w:t>编译工具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6138A" w:rsidRDefault="0056138A">
      <w:pPr>
        <w:pStyle w:val="10"/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r w:rsidRPr="00690540">
        <w:rPr>
          <w:noProof/>
        </w:rPr>
        <w:t>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  <w:tab/>
      </w:r>
      <w:r w:rsidRPr="00690540">
        <w:rPr>
          <w:noProof/>
        </w:rPr>
        <w:t>编译指导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6138A" w:rsidRDefault="0056138A">
      <w:pPr>
        <w:pStyle w:val="20"/>
        <w:tabs>
          <w:tab w:val="left" w:pos="794"/>
          <w:tab w:val="right" w:leader="dot" w:pos="9021"/>
        </w:tabs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</w:pPr>
      <w:r w:rsidRPr="00690540">
        <w:rPr>
          <w:noProof/>
        </w:rPr>
        <w:t>3.1</w:t>
      </w:r>
      <w:r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  <w:tab/>
      </w:r>
      <w:r w:rsidRPr="00690540">
        <w:rPr>
          <w:noProof/>
        </w:rPr>
        <w:t>编译环境说明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6138A" w:rsidRDefault="0056138A">
      <w:pPr>
        <w:pStyle w:val="20"/>
        <w:tabs>
          <w:tab w:val="left" w:pos="794"/>
          <w:tab w:val="right" w:leader="dot" w:pos="9021"/>
        </w:tabs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</w:pPr>
      <w:r w:rsidRPr="00690540">
        <w:rPr>
          <w:noProof/>
        </w:rPr>
        <w:t>3.2</w:t>
      </w:r>
      <w:r>
        <w:rPr>
          <w:rFonts w:asciiTheme="minorHAnsi" w:eastAsiaTheme="minorEastAsia" w:hAnsiTheme="minorHAnsi" w:cstheme="minorBidi"/>
          <w:iCs w:val="0"/>
          <w:noProof/>
          <w:kern w:val="2"/>
          <w:szCs w:val="22"/>
        </w:rPr>
        <w:tab/>
      </w:r>
      <w:r w:rsidRPr="00690540">
        <w:rPr>
          <w:noProof/>
        </w:rPr>
        <w:t>源码包编译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_Toc154135481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A411F" w:rsidRDefault="00C26CB9" w:rsidP="000A411F">
      <w:r w:rsidRPr="00DC2768">
        <w:fldChar w:fldCharType="end"/>
      </w:r>
      <w:bookmarkStart w:id="8" w:name="_Toc69031156"/>
    </w:p>
    <w:p w:rsidR="000A411F" w:rsidRDefault="000A411F">
      <w:pPr>
        <w:widowControl/>
        <w:autoSpaceDE/>
        <w:autoSpaceDN/>
        <w:adjustRightInd/>
        <w:ind w:right="0"/>
      </w:pPr>
    </w:p>
    <w:p w:rsidR="003C3C33" w:rsidRDefault="003C3C33">
      <w:pPr>
        <w:widowControl/>
        <w:autoSpaceDE/>
        <w:autoSpaceDN/>
        <w:adjustRightInd/>
        <w:ind w:right="0"/>
        <w:rPr>
          <w:rFonts w:ascii="Arial" w:eastAsia="黑体" w:hAnsi="Arial"/>
          <w:b/>
          <w:i/>
          <w:sz w:val="32"/>
          <w:szCs w:val="36"/>
        </w:rPr>
      </w:pPr>
      <w:r>
        <w:br w:type="page"/>
      </w:r>
    </w:p>
    <w:p w:rsidR="000B487F" w:rsidRPr="001D651F" w:rsidRDefault="000B487F" w:rsidP="00E80614">
      <w:pPr>
        <w:pStyle w:val="1"/>
        <w:tabs>
          <w:tab w:val="clear" w:pos="630"/>
          <w:tab w:val="num" w:pos="360"/>
        </w:tabs>
        <w:ind w:left="0" w:firstLine="0"/>
        <w:rPr>
          <w:i w:val="0"/>
        </w:rPr>
      </w:pPr>
      <w:bookmarkStart w:id="9" w:name="_Toc154135474"/>
      <w:r w:rsidRPr="001D651F">
        <w:rPr>
          <w:i w:val="0"/>
        </w:rPr>
        <w:lastRenderedPageBreak/>
        <w:t>概述</w:t>
      </w:r>
      <w:bookmarkEnd w:id="8"/>
      <w:bookmarkEnd w:id="9"/>
    </w:p>
    <w:p w:rsidR="004D0639" w:rsidRPr="00E21D11" w:rsidRDefault="00DE1401" w:rsidP="0066270A">
      <w:pPr>
        <w:pStyle w:val="Char1"/>
        <w:ind w:firstLine="420"/>
        <w:rPr>
          <w:color w:val="auto"/>
        </w:rPr>
      </w:pPr>
      <w:r w:rsidRPr="00E21D11">
        <w:rPr>
          <w:color w:val="auto"/>
        </w:rPr>
        <w:t>本</w:t>
      </w:r>
      <w:r w:rsidR="0066270A" w:rsidRPr="00E21D11">
        <w:rPr>
          <w:color w:val="auto"/>
        </w:rPr>
        <w:t>指导书为</w:t>
      </w:r>
      <w:proofErr w:type="spellStart"/>
      <w:r w:rsidR="007B7280">
        <w:rPr>
          <w:rFonts w:hint="eastAsia"/>
          <w:color w:val="auto"/>
        </w:rPr>
        <w:t>OpenOCD</w:t>
      </w:r>
      <w:proofErr w:type="spellEnd"/>
      <w:r w:rsidR="007B7280">
        <w:rPr>
          <w:color w:val="auto"/>
        </w:rPr>
        <w:t xml:space="preserve"> V0.12.0</w:t>
      </w:r>
      <w:r w:rsidR="007B7280">
        <w:rPr>
          <w:rFonts w:hint="eastAsia"/>
          <w:color w:val="auto"/>
        </w:rPr>
        <w:t>版本</w:t>
      </w:r>
      <w:r w:rsidR="0066270A" w:rsidRPr="00E21D11">
        <w:rPr>
          <w:color w:val="auto"/>
        </w:rPr>
        <w:t>对外开源代码构建指导书</w:t>
      </w:r>
      <w:r w:rsidR="007B7280">
        <w:rPr>
          <w:rFonts w:hint="eastAsia"/>
          <w:color w:val="auto"/>
        </w:rPr>
        <w:t>，用于指导对外开源代码构建前的准备工作以及编译构建二进制</w:t>
      </w:r>
      <w:r w:rsidR="001A0259" w:rsidRPr="00E21D11">
        <w:rPr>
          <w:rFonts w:hint="eastAsia"/>
          <w:color w:val="auto"/>
        </w:rPr>
        <w:t>。</w:t>
      </w:r>
    </w:p>
    <w:p w:rsidR="00D2065D" w:rsidRPr="001D651F" w:rsidRDefault="0089519F" w:rsidP="005E2942">
      <w:pPr>
        <w:pStyle w:val="1"/>
        <w:rPr>
          <w:i w:val="0"/>
        </w:rPr>
      </w:pPr>
      <w:bookmarkStart w:id="10" w:name="_Toc154135475"/>
      <w:r w:rsidRPr="001D651F">
        <w:rPr>
          <w:rFonts w:hint="eastAsia"/>
          <w:i w:val="0"/>
        </w:rPr>
        <w:t>编译构建准备</w:t>
      </w:r>
      <w:bookmarkEnd w:id="10"/>
    </w:p>
    <w:p w:rsidR="000B487F" w:rsidRPr="001D651F" w:rsidRDefault="004546DF" w:rsidP="005E2942">
      <w:pPr>
        <w:pStyle w:val="2"/>
        <w:rPr>
          <w:i w:val="0"/>
        </w:rPr>
      </w:pPr>
      <w:bookmarkStart w:id="11" w:name="_Toc69031158"/>
      <w:bookmarkStart w:id="12" w:name="_Toc154135476"/>
      <w:r w:rsidRPr="001D651F">
        <w:rPr>
          <w:i w:val="0"/>
        </w:rPr>
        <w:t>编译构建</w:t>
      </w:r>
      <w:r w:rsidR="000B487F" w:rsidRPr="001D651F">
        <w:rPr>
          <w:i w:val="0"/>
        </w:rPr>
        <w:t>环境描述</w:t>
      </w:r>
      <w:bookmarkEnd w:id="11"/>
      <w:bookmarkEnd w:id="12"/>
    </w:p>
    <w:p w:rsidR="00380A39" w:rsidRPr="00E21D11" w:rsidRDefault="0066270A" w:rsidP="005E2942">
      <w:pPr>
        <w:pStyle w:val="Char1"/>
        <w:ind w:firstLine="420"/>
        <w:rPr>
          <w:color w:val="auto"/>
        </w:rPr>
      </w:pPr>
      <w:r w:rsidRPr="00E21D11">
        <w:rPr>
          <w:rFonts w:hint="eastAsia"/>
          <w:color w:val="auto"/>
        </w:rPr>
        <w:t>在开始编译之前，请检查以下表格中的</w:t>
      </w:r>
      <w:r w:rsidR="00E21D11">
        <w:rPr>
          <w:rFonts w:hint="eastAsia"/>
          <w:color w:val="auto"/>
        </w:rPr>
        <w:t>O</w:t>
      </w:r>
      <w:r w:rsidR="00E21D11">
        <w:rPr>
          <w:color w:val="auto"/>
        </w:rPr>
        <w:t>S</w:t>
      </w:r>
      <w:r w:rsidR="00E21D11">
        <w:rPr>
          <w:rFonts w:hint="eastAsia"/>
          <w:color w:val="auto"/>
        </w:rPr>
        <w:t>信息是否符合以及编译依赖软件是否都已安装</w:t>
      </w:r>
      <w:r w:rsidRPr="00E21D11">
        <w:rPr>
          <w:rFonts w:hint="eastAsia"/>
          <w:color w:val="auto"/>
        </w:rPr>
        <w:t>。</w:t>
      </w:r>
    </w:p>
    <w:p w:rsidR="001C2090" w:rsidRPr="00B0028E" w:rsidRDefault="001C2090" w:rsidP="005E2942">
      <w:pPr>
        <w:pStyle w:val="3"/>
        <w:rPr>
          <w:i w:val="0"/>
        </w:rPr>
      </w:pPr>
      <w:bookmarkStart w:id="13" w:name="_Toc154135477"/>
      <w:r w:rsidRPr="00B0028E">
        <w:rPr>
          <w:i w:val="0"/>
        </w:rPr>
        <w:t>操作系统</w:t>
      </w:r>
      <w:bookmarkEnd w:id="13"/>
    </w:p>
    <w:tbl>
      <w:tblPr>
        <w:tblW w:w="3388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1696"/>
        <w:gridCol w:w="1692"/>
      </w:tblGrid>
      <w:tr w:rsidR="003F6684" w:rsidRPr="00821DB9" w:rsidTr="003F6684">
        <w:trPr>
          <w:trHeight w:val="47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3F6684" w:rsidRPr="00821DB9" w:rsidRDefault="003F6684" w:rsidP="0066270A">
            <w:r w:rsidRPr="00821DB9">
              <w:t>操作系统名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F6684" w:rsidRPr="00821DB9" w:rsidRDefault="003F6684" w:rsidP="0066270A">
            <w:r w:rsidRPr="00821DB9">
              <w:t>版本</w:t>
            </w:r>
          </w:p>
        </w:tc>
      </w:tr>
      <w:tr w:rsidR="003F6684" w:rsidRPr="00821DB9" w:rsidTr="003F6684">
        <w:trPr>
          <w:trHeight w:val="4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6684" w:rsidRPr="008F6641" w:rsidRDefault="003F6684" w:rsidP="0066270A">
            <w:r>
              <w:rPr>
                <w:rFonts w:ascii="Helvetica" w:hAnsi="Helvetica"/>
                <w:color w:val="252B3A"/>
                <w:sz w:val="18"/>
                <w:szCs w:val="18"/>
                <w:shd w:val="clear" w:color="auto" w:fill="FFFFFF"/>
              </w:rPr>
              <w:t>Ubuntu server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84" w:rsidRPr="008F6641" w:rsidRDefault="003F6684" w:rsidP="0066270A">
            <w:r w:rsidRPr="008F6641">
              <w:t> </w:t>
            </w:r>
            <w:r>
              <w:rPr>
                <w:rFonts w:ascii="Helvetica" w:hAnsi="Helvetica"/>
                <w:color w:val="252B3A"/>
                <w:sz w:val="18"/>
                <w:szCs w:val="18"/>
                <w:shd w:val="clear" w:color="auto" w:fill="FFFFFF"/>
              </w:rPr>
              <w:t>20.04.5 LTS</w:t>
            </w:r>
            <w:r w:rsidRPr="008F6641">
              <w:t> </w:t>
            </w:r>
            <w:r w:rsidRPr="008F6641">
              <w:rPr>
                <w:rFonts w:ascii="Helvetica" w:hAnsi="Helvetica"/>
                <w:sz w:val="18"/>
                <w:szCs w:val="18"/>
                <w:shd w:val="clear" w:color="auto" w:fill="FFFFFF"/>
              </w:rPr>
              <w:t> </w:t>
            </w:r>
          </w:p>
        </w:tc>
      </w:tr>
    </w:tbl>
    <w:p w:rsidR="002E0299" w:rsidRPr="002E0299" w:rsidRDefault="00584E32" w:rsidP="002E0299">
      <w:pPr>
        <w:pStyle w:val="3"/>
        <w:rPr>
          <w:i w:val="0"/>
        </w:rPr>
      </w:pPr>
      <w:bookmarkStart w:id="14" w:name="_Toc154135478"/>
      <w:r w:rsidRPr="00B0028E">
        <w:rPr>
          <w:i w:val="0"/>
        </w:rPr>
        <w:t>编译工具</w:t>
      </w:r>
      <w:bookmarkEnd w:id="14"/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4541"/>
      </w:tblGrid>
      <w:tr w:rsidR="0066270A" w:rsidRPr="00DC2768" w:rsidTr="00DB3E20">
        <w:trPr>
          <w:trHeight w:val="369"/>
          <w:jc w:val="center"/>
        </w:trPr>
        <w:tc>
          <w:tcPr>
            <w:tcW w:w="1696" w:type="dxa"/>
            <w:shd w:val="clear" w:color="000000" w:fill="D9D9D9"/>
            <w:vAlign w:val="center"/>
          </w:tcPr>
          <w:p w:rsidR="0066270A" w:rsidRPr="00821DB9" w:rsidRDefault="0066270A" w:rsidP="00DB3E20">
            <w:r w:rsidRPr="00821DB9">
              <w:rPr>
                <w:rFonts w:hint="eastAsia"/>
              </w:rPr>
              <w:t>编译</w:t>
            </w:r>
            <w:r w:rsidRPr="00821DB9">
              <w:t>工具名称</w:t>
            </w:r>
          </w:p>
        </w:tc>
        <w:tc>
          <w:tcPr>
            <w:tcW w:w="2127" w:type="dxa"/>
            <w:shd w:val="clear" w:color="000000" w:fill="D9D9D9"/>
            <w:vAlign w:val="center"/>
            <w:hideMark/>
          </w:tcPr>
          <w:p w:rsidR="0066270A" w:rsidRPr="00821DB9" w:rsidRDefault="0066270A" w:rsidP="00DB3E20">
            <w:r w:rsidRPr="00821DB9">
              <w:t>编译工具版本</w:t>
            </w:r>
          </w:p>
        </w:tc>
        <w:tc>
          <w:tcPr>
            <w:tcW w:w="4541" w:type="dxa"/>
            <w:shd w:val="clear" w:color="000000" w:fill="D9D9D9"/>
            <w:vAlign w:val="center"/>
          </w:tcPr>
          <w:p w:rsidR="0066270A" w:rsidRPr="00821DB9" w:rsidRDefault="002E0299" w:rsidP="00DB3E20">
            <w:r>
              <w:rPr>
                <w:rFonts w:hint="eastAsia"/>
              </w:rPr>
              <w:t>备注</w:t>
            </w:r>
          </w:p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Pr="00174268" w:rsidRDefault="002E0299" w:rsidP="002E0299">
            <w:proofErr w:type="spellStart"/>
            <w:r>
              <w:t>c</w:t>
            </w:r>
            <w:r w:rsidRPr="00174268">
              <w:t>make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Pr="00174268" w:rsidRDefault="002E0299" w:rsidP="002E0299">
            <w:r w:rsidRPr="003118C7">
              <w:t>3.25.3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174268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Pr="00174268" w:rsidRDefault="002E0299" w:rsidP="002E0299">
            <w:r>
              <w:rPr>
                <w:rFonts w:hint="eastAsia"/>
              </w:rPr>
              <w:t>p</w:t>
            </w:r>
            <w:r w:rsidRPr="00174268">
              <w:rPr>
                <w:rFonts w:hint="eastAsia"/>
              </w:rPr>
              <w:t>ython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E0299" w:rsidRPr="00174268" w:rsidRDefault="002E0299" w:rsidP="002E0299">
            <w:r w:rsidRPr="00174268">
              <w:rPr>
                <w:rFonts w:hint="eastAsia"/>
              </w:rPr>
              <w:t>3</w:t>
            </w:r>
            <w:r w:rsidRPr="00174268">
              <w:t>.9.</w:t>
            </w:r>
            <w:r>
              <w:t>11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174268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r w:rsidRPr="008D04D5">
              <w:t>mingw-w64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8D04D5">
              <w:t>v10.0.0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F20C5D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Pr="008F6641" w:rsidRDefault="002E0299" w:rsidP="002E0299">
            <w:proofErr w:type="spellStart"/>
            <w:r w:rsidRPr="008D04D5">
              <w:t>binutils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Pr="008F6641" w:rsidRDefault="002E0299" w:rsidP="002E0299">
            <w:r>
              <w:rPr>
                <w:rFonts w:hint="eastAsia"/>
              </w:rPr>
              <w:t>2</w:t>
            </w:r>
            <w:r>
              <w:t>.38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proofErr w:type="spellStart"/>
            <w:r w:rsidRPr="00B92241">
              <w:t>secBepkit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B92241">
              <w:t>2.1.T2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r w:rsidRPr="00B92241">
              <w:t>Node.js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B92241">
              <w:t>18.18.2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r w:rsidRPr="00B92241">
              <w:t>yarn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B92241">
              <w:t>1.22.18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Pr="00FD6BCB" w:rsidRDefault="002E0299" w:rsidP="002E0299">
            <w:proofErr w:type="spellStart"/>
            <w:r w:rsidRPr="00B92241">
              <w:t>git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B92241">
              <w:t>2.37.7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proofErr w:type="spellStart"/>
            <w:r w:rsidRPr="00B92241">
              <w:t>git</w:t>
            </w:r>
            <w:proofErr w:type="spellEnd"/>
            <w:r w:rsidRPr="00B92241">
              <w:t>-mm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B92241">
              <w:t>2.4.2.release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proofErr w:type="spellStart"/>
            <w:r w:rsidRPr="003B6FC5">
              <w:t>git-lfs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3B6FC5">
              <w:t>v3.2.0.release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  <w:tr w:rsidR="002E0299" w:rsidRPr="00DC2768" w:rsidTr="00DB3E20">
        <w:trPr>
          <w:trHeight w:val="559"/>
          <w:jc w:val="center"/>
        </w:trPr>
        <w:tc>
          <w:tcPr>
            <w:tcW w:w="1696" w:type="dxa"/>
            <w:vAlign w:val="center"/>
          </w:tcPr>
          <w:p w:rsidR="002E0299" w:rsidRDefault="002E0299" w:rsidP="002E0299">
            <w:proofErr w:type="spellStart"/>
            <w:r w:rsidRPr="003B6FC5">
              <w:t>ArtGet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:rsidR="002E0299" w:rsidRDefault="002E0299" w:rsidP="002E0299">
            <w:r w:rsidRPr="003B6FC5">
              <w:t>1.3.9.1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2E0299" w:rsidRPr="008F6641" w:rsidRDefault="002E0299" w:rsidP="002E0299"/>
        </w:tc>
      </w:tr>
    </w:tbl>
    <w:p w:rsidR="004546DF" w:rsidRPr="00850888" w:rsidRDefault="00584E32" w:rsidP="005E2942">
      <w:pPr>
        <w:pStyle w:val="1"/>
        <w:rPr>
          <w:i w:val="0"/>
        </w:rPr>
      </w:pPr>
      <w:bookmarkStart w:id="15" w:name="_Toc154135479"/>
      <w:r w:rsidRPr="00B0028E">
        <w:rPr>
          <w:rFonts w:hint="eastAsia"/>
          <w:i w:val="0"/>
        </w:rPr>
        <w:lastRenderedPageBreak/>
        <w:t>编译</w:t>
      </w:r>
      <w:r w:rsidR="00AE0587" w:rsidRPr="00B0028E">
        <w:rPr>
          <w:i w:val="0"/>
        </w:rPr>
        <w:t>指导</w:t>
      </w:r>
      <w:bookmarkEnd w:id="15"/>
    </w:p>
    <w:p w:rsidR="00D16432" w:rsidRPr="00850888" w:rsidRDefault="004546DF" w:rsidP="00850888">
      <w:pPr>
        <w:pStyle w:val="2"/>
        <w:rPr>
          <w:i w:val="0"/>
        </w:rPr>
      </w:pPr>
      <w:bookmarkStart w:id="16" w:name="_Toc154135480"/>
      <w:r w:rsidRPr="00850888">
        <w:rPr>
          <w:i w:val="0"/>
        </w:rPr>
        <w:t>编译</w:t>
      </w:r>
      <w:r w:rsidR="00174268">
        <w:rPr>
          <w:rFonts w:hint="eastAsia"/>
          <w:i w:val="0"/>
        </w:rPr>
        <w:t>环境说明</w:t>
      </w:r>
      <w:bookmarkEnd w:id="16"/>
    </w:p>
    <w:p w:rsidR="00850888" w:rsidRDefault="00850888" w:rsidP="00850888">
      <w:bookmarkStart w:id="17" w:name="_Hlk154060584"/>
      <w:r w:rsidRPr="00014DB9">
        <w:rPr>
          <w:rFonts w:hint="eastAsia"/>
        </w:rPr>
        <w:t>编译工具链环</w:t>
      </w:r>
      <w:proofErr w:type="gramStart"/>
      <w:r w:rsidRPr="00014DB9">
        <w:rPr>
          <w:rFonts w:hint="eastAsia"/>
        </w:rPr>
        <w:t>境建议</w:t>
      </w:r>
      <w:proofErr w:type="gramEnd"/>
      <w:r w:rsidRPr="00014DB9">
        <w:rPr>
          <w:rFonts w:hint="eastAsia"/>
        </w:rPr>
        <w:t>配置：</w:t>
      </w:r>
    </w:p>
    <w:p w:rsidR="00850888" w:rsidRPr="00D87E8C" w:rsidRDefault="00784EE3" w:rsidP="00784EE3">
      <w:pPr>
        <w:pStyle w:val="afff6"/>
        <w:numPr>
          <w:ilvl w:val="0"/>
          <w:numId w:val="24"/>
        </w:numPr>
        <w:ind w:firstLineChars="0"/>
      </w:pPr>
      <w:r w:rsidRPr="00784EE3">
        <w:t>Ubuntu 20.04.6 LTS</w:t>
      </w:r>
      <w:r w:rsidR="00850888" w:rsidRPr="00014DB9">
        <w:rPr>
          <w:rFonts w:hint="eastAsia"/>
        </w:rPr>
        <w:t>及更高的版本。</w:t>
      </w:r>
    </w:p>
    <w:p w:rsidR="00634F49" w:rsidRPr="00850888" w:rsidRDefault="00784EE3" w:rsidP="00634F49">
      <w:pPr>
        <w:pStyle w:val="afff6"/>
        <w:numPr>
          <w:ilvl w:val="0"/>
          <w:numId w:val="24"/>
        </w:numPr>
        <w:ind w:firstLineChars="0"/>
      </w:pPr>
      <w:r w:rsidRPr="008D04D5">
        <w:t>mingw-w64</w:t>
      </w:r>
      <w:r>
        <w:t xml:space="preserve"> </w:t>
      </w:r>
      <w:r w:rsidRPr="008D04D5">
        <w:t>v10.0.0</w:t>
      </w:r>
      <w:r w:rsidR="00850888" w:rsidRPr="00014DB9">
        <w:rPr>
          <w:rFonts w:hint="eastAsia"/>
        </w:rPr>
        <w:t>及以上版本。</w:t>
      </w:r>
      <w:bookmarkEnd w:id="17"/>
    </w:p>
    <w:p w:rsidR="00D16432" w:rsidRPr="00850888" w:rsidRDefault="004546DF" w:rsidP="00817680">
      <w:pPr>
        <w:pStyle w:val="2"/>
        <w:rPr>
          <w:i w:val="0"/>
        </w:rPr>
      </w:pPr>
      <w:bookmarkStart w:id="18" w:name="_Toc154135481"/>
      <w:r w:rsidRPr="00850888">
        <w:rPr>
          <w:rFonts w:hint="eastAsia"/>
          <w:i w:val="0"/>
        </w:rPr>
        <w:t>源码包</w:t>
      </w:r>
      <w:r w:rsidR="00584E32" w:rsidRPr="00850888">
        <w:rPr>
          <w:rFonts w:hint="eastAsia"/>
          <w:i w:val="0"/>
        </w:rPr>
        <w:t>编译</w:t>
      </w:r>
      <w:bookmarkEnd w:id="18"/>
    </w:p>
    <w:p w:rsidR="00850888" w:rsidRDefault="00850888" w:rsidP="00850888">
      <w:r w:rsidRPr="00F20C5D">
        <w:rPr>
          <w:rFonts w:hint="eastAsia"/>
        </w:rPr>
        <w:t>源码包编译步骤</w:t>
      </w:r>
      <w:r w:rsidR="008246B9">
        <w:rPr>
          <w:rFonts w:hint="eastAsia"/>
        </w:rPr>
        <w:t>如下</w:t>
      </w:r>
      <w:r w:rsidRPr="00F20C5D">
        <w:rPr>
          <w:rFonts w:hint="eastAsia"/>
        </w:rPr>
        <w:t>：</w:t>
      </w:r>
    </w:p>
    <w:p w:rsidR="00CC67B5" w:rsidRPr="00F20C5D" w:rsidRDefault="00CC67B5" w:rsidP="00CC67B5">
      <w:pPr>
        <w:ind w:firstLineChars="200" w:firstLine="420"/>
      </w:pPr>
      <w:proofErr w:type="spellStart"/>
      <w:r w:rsidRPr="00CC67B5">
        <w:t>sw_code</w:t>
      </w:r>
      <w:proofErr w:type="spellEnd"/>
      <w:r>
        <w:rPr>
          <w:rFonts w:hint="eastAsia"/>
        </w:rPr>
        <w:t>：</w:t>
      </w:r>
      <w:r w:rsidRPr="00576284">
        <w:rPr>
          <w:rFonts w:hint="eastAsia"/>
        </w:rPr>
        <w:t>构建目录的名称</w:t>
      </w:r>
    </w:p>
    <w:p w:rsidR="00576284" w:rsidRPr="0026268B" w:rsidRDefault="00850888" w:rsidP="0026268B">
      <w:pPr>
        <w:pStyle w:val="afff6"/>
        <w:numPr>
          <w:ilvl w:val="0"/>
          <w:numId w:val="22"/>
        </w:numPr>
        <w:ind w:firstLineChars="0"/>
      </w:pPr>
      <w:r>
        <w:rPr>
          <w:rFonts w:hint="eastAsia"/>
        </w:rPr>
        <w:t>将</w:t>
      </w:r>
      <w:proofErr w:type="spellStart"/>
      <w:r w:rsidR="00CC67B5">
        <w:rPr>
          <w:rFonts w:hint="eastAsia"/>
        </w:rPr>
        <w:t>openOCD</w:t>
      </w:r>
      <w:proofErr w:type="spellEnd"/>
      <w:r w:rsidR="00CC67B5">
        <w:rPr>
          <w:rFonts w:hint="eastAsia"/>
        </w:rPr>
        <w:t>源码包放入构建目录</w:t>
      </w:r>
      <w:proofErr w:type="spellStart"/>
      <w:r w:rsidR="00CC67B5" w:rsidRPr="00CC67B5">
        <w:t>sw_code</w:t>
      </w:r>
      <w:proofErr w:type="spellEnd"/>
      <w:r>
        <w:rPr>
          <w:rFonts w:hint="eastAsia"/>
        </w:rPr>
        <w:t>中</w:t>
      </w:r>
      <w:r w:rsidR="00CC67B5">
        <w:rPr>
          <w:rFonts w:hint="eastAsia"/>
        </w:rPr>
        <w:t>，并解压</w:t>
      </w:r>
      <w:r>
        <w:rPr>
          <w:rFonts w:hint="eastAsia"/>
        </w:rPr>
        <w:t>。</w:t>
      </w:r>
    </w:p>
    <w:p w:rsidR="00576284" w:rsidRDefault="00CC67B5" w:rsidP="00DE735E">
      <w:pPr>
        <w:pStyle w:val="afff6"/>
        <w:numPr>
          <w:ilvl w:val="0"/>
          <w:numId w:val="22"/>
        </w:numPr>
        <w:ind w:firstLineChars="0"/>
      </w:pPr>
      <w:r>
        <w:t>将脚本</w:t>
      </w:r>
      <w:r w:rsidR="00D16A83">
        <w:t>包</w:t>
      </w:r>
      <w:r>
        <w:t>下载到</w:t>
      </w:r>
      <w:proofErr w:type="spellStart"/>
      <w:r w:rsidRPr="00CC67B5">
        <w:t>sw_code</w:t>
      </w:r>
      <w:proofErr w:type="spellEnd"/>
      <w:r>
        <w:t>目录中</w:t>
      </w:r>
      <w:r w:rsidR="00D16A83">
        <w:rPr>
          <w:rFonts w:hint="eastAsia"/>
        </w:rPr>
        <w:t>。</w:t>
      </w:r>
      <w:r>
        <w:rPr>
          <w:rFonts w:hint="eastAsia"/>
        </w:rPr>
        <w:t>脚本</w:t>
      </w:r>
      <w:r>
        <w:t>下载链接</w:t>
      </w:r>
      <w:r>
        <w:rPr>
          <w:rFonts w:hint="eastAsia"/>
        </w:rPr>
        <w:t>：</w:t>
      </w:r>
      <w:hyperlink r:id="rId12" w:history="1">
        <w:r w:rsidR="00DE735E" w:rsidRPr="005B6ADE">
          <w:rPr>
            <w:rStyle w:val="afd"/>
          </w:rPr>
          <w:t>https://codehub-y.huawei.com/rjpt_HiTool/build/openocd.git</w:t>
        </w:r>
      </w:hyperlink>
      <w:r w:rsidR="00DE735E">
        <w:t xml:space="preserve">  </w:t>
      </w:r>
      <w:r w:rsidR="00DE735E">
        <w:rPr>
          <w:rFonts w:hint="eastAsia"/>
        </w:rPr>
        <w:t>-</w:t>
      </w:r>
      <w:r w:rsidR="00DE735E">
        <w:t>b master</w:t>
      </w:r>
    </w:p>
    <w:p w:rsidR="004B7095" w:rsidRDefault="00D16A83" w:rsidP="00DE735E">
      <w:pPr>
        <w:pStyle w:val="a4"/>
        <w:numPr>
          <w:ilvl w:val="0"/>
          <w:numId w:val="22"/>
        </w:numPr>
        <w:ind w:firstLineChars="0"/>
      </w:pPr>
      <w:r>
        <w:t>将</w:t>
      </w:r>
      <w:proofErr w:type="spellStart"/>
      <w:r>
        <w:t>libusb</w:t>
      </w:r>
      <w:proofErr w:type="spellEnd"/>
      <w:r>
        <w:t>源码下载到</w:t>
      </w:r>
      <w:proofErr w:type="spellStart"/>
      <w:r>
        <w:t>swd</w:t>
      </w:r>
      <w:r>
        <w:rPr>
          <w:rFonts w:hint="eastAsia"/>
        </w:rPr>
        <w:t>_</w:t>
      </w:r>
      <w:r>
        <w:t>code</w:t>
      </w:r>
      <w:proofErr w:type="spellEnd"/>
      <w:r>
        <w:t>目录中</w:t>
      </w:r>
      <w:r>
        <w:rPr>
          <w:rFonts w:hint="eastAsia"/>
        </w:rPr>
        <w:t>。下载链接：</w:t>
      </w:r>
      <w:hyperlink r:id="rId13" w:history="1">
        <w:r w:rsidR="00DE735E" w:rsidRPr="005B6ADE">
          <w:rPr>
            <w:rStyle w:val="afd"/>
          </w:rPr>
          <w:t>https://codehub-y.huawei.com/OpenSourceCenter/openEuler/libusbx.git</w:t>
        </w:r>
      </w:hyperlink>
      <w:r w:rsidR="00DE735E">
        <w:t xml:space="preserve"> </w:t>
      </w:r>
      <w:r w:rsidR="00DE735E">
        <w:rPr>
          <w:rFonts w:hint="eastAsia"/>
        </w:rPr>
        <w:t>-</w:t>
      </w:r>
      <w:r w:rsidR="00DE735E">
        <w:t xml:space="preserve">b </w:t>
      </w:r>
      <w:r w:rsidR="00DE735E" w:rsidRPr="00DE735E">
        <w:t>refs/tags/1.0.26-1.oe2203sp1</w:t>
      </w:r>
    </w:p>
    <w:p w:rsidR="00D16A83" w:rsidRDefault="00D16A83" w:rsidP="00DE735E">
      <w:pPr>
        <w:pStyle w:val="a4"/>
        <w:numPr>
          <w:ilvl w:val="0"/>
          <w:numId w:val="22"/>
        </w:numPr>
        <w:ind w:firstLineChars="0"/>
      </w:pPr>
      <w:r>
        <w:t>将</w:t>
      </w:r>
      <w:proofErr w:type="spellStart"/>
      <w:r>
        <w:t>jimtcl</w:t>
      </w:r>
      <w:proofErr w:type="spellEnd"/>
      <w:r>
        <w:t>源码放到</w:t>
      </w:r>
      <w:proofErr w:type="spellStart"/>
      <w:r>
        <w:t>swd_code</w:t>
      </w:r>
      <w:proofErr w:type="spellEnd"/>
      <w:r>
        <w:t>目录中</w:t>
      </w:r>
      <w:r>
        <w:rPr>
          <w:rFonts w:hint="eastAsia"/>
        </w:rPr>
        <w:t>。</w:t>
      </w:r>
      <w:r>
        <w:t>下载链接</w:t>
      </w:r>
      <w:r>
        <w:rPr>
          <w:rFonts w:hint="eastAsia"/>
        </w:rPr>
        <w:t>：</w:t>
      </w:r>
      <w:hyperlink r:id="rId14" w:history="1">
        <w:r w:rsidR="00DE735E" w:rsidRPr="005B6ADE">
          <w:rPr>
            <w:rStyle w:val="afd"/>
          </w:rPr>
          <w:t>https://codehub-y.huawei.com/OpenSourceCenter/jimtcl.git</w:t>
        </w:r>
      </w:hyperlink>
      <w:r w:rsidR="00DE735E">
        <w:t xml:space="preserve"> </w:t>
      </w:r>
      <w:r w:rsidR="00DE735E">
        <w:rPr>
          <w:rFonts w:hint="eastAsia"/>
        </w:rPr>
        <w:t>-</w:t>
      </w:r>
      <w:r w:rsidR="00DE735E">
        <w:t>b refs/tags/0.80</w:t>
      </w:r>
    </w:p>
    <w:p w:rsidR="00D16A83" w:rsidRDefault="00D16A83" w:rsidP="005E2942">
      <w:pPr>
        <w:pStyle w:val="a4"/>
        <w:numPr>
          <w:ilvl w:val="0"/>
          <w:numId w:val="22"/>
        </w:numPr>
        <w:ind w:firstLineChars="0"/>
      </w:pPr>
      <w:r>
        <w:t>将编译脚本拷贝到</w:t>
      </w:r>
      <w:proofErr w:type="spellStart"/>
      <w:r>
        <w:t>swd</w:t>
      </w:r>
      <w:r>
        <w:rPr>
          <w:rFonts w:hint="eastAsia"/>
        </w:rPr>
        <w:t>_</w:t>
      </w:r>
      <w:r>
        <w:t>code</w:t>
      </w:r>
      <w:proofErr w:type="spellEnd"/>
      <w:r>
        <w:t>目录并执行</w:t>
      </w:r>
    </w:p>
    <w:p w:rsidR="008246B9" w:rsidRPr="008246B9" w:rsidRDefault="008246B9" w:rsidP="008246B9">
      <w:pPr>
        <w:pStyle w:val="afff6"/>
        <w:widowControl/>
        <w:shd w:val="clear" w:color="auto" w:fill="1E1E1E"/>
        <w:autoSpaceDE/>
        <w:autoSpaceDN/>
        <w:adjustRightInd/>
        <w:spacing w:line="285" w:lineRule="atLeast"/>
        <w:ind w:left="420" w:right="0" w:firstLineChars="0" w:firstLine="0"/>
        <w:rPr>
          <w:rFonts w:ascii="Consolas" w:hAnsi="Consolas" w:cs="宋体"/>
          <w:iCs w:val="0"/>
          <w:color w:val="D4D4D4"/>
          <w:szCs w:val="21"/>
        </w:rPr>
      </w:pPr>
      <w:proofErr w:type="spellStart"/>
      <w:proofErr w:type="gramStart"/>
      <w:r w:rsidRPr="008246B9">
        <w:rPr>
          <w:rFonts w:ascii="Consolas" w:hAnsi="Consolas" w:cs="宋体"/>
          <w:iCs w:val="0"/>
          <w:color w:val="CE9178"/>
          <w:szCs w:val="21"/>
        </w:rPr>
        <w:t>cp</w:t>
      </w:r>
      <w:proofErr w:type="spellEnd"/>
      <w:proofErr w:type="gramEnd"/>
      <w:r w:rsidRPr="008246B9">
        <w:rPr>
          <w:rFonts w:ascii="Consolas" w:hAnsi="Consolas" w:cs="宋体"/>
          <w:iCs w:val="0"/>
          <w:color w:val="CE9178"/>
          <w:szCs w:val="21"/>
        </w:rPr>
        <w:t xml:space="preserve"> sw_code/script/build_OpenSource/openocd_build/openocd-hispark-trace.sh </w:t>
      </w:r>
      <w:proofErr w:type="spellStart"/>
      <w:r w:rsidRPr="008246B9">
        <w:rPr>
          <w:rFonts w:ascii="Consolas" w:hAnsi="Consolas" w:cs="宋体"/>
          <w:iCs w:val="0"/>
          <w:color w:val="CE9178"/>
          <w:szCs w:val="21"/>
        </w:rPr>
        <w:t>sw_code</w:t>
      </w:r>
      <w:proofErr w:type="spellEnd"/>
      <w:r w:rsidRPr="008246B9">
        <w:rPr>
          <w:rFonts w:ascii="Consolas" w:hAnsi="Consolas" w:cs="宋体"/>
          <w:iCs w:val="0"/>
          <w:color w:val="CE9178"/>
          <w:szCs w:val="21"/>
        </w:rPr>
        <w:t>/ &amp;&amp; bash sw_code/openocd-hispark-trace.sh</w:t>
      </w:r>
    </w:p>
    <w:p w:rsidR="008246B9" w:rsidRDefault="008246B9" w:rsidP="008246B9">
      <w:pPr>
        <w:pStyle w:val="a4"/>
        <w:ind w:firstLineChars="100" w:firstLine="210"/>
        <w:rPr>
          <w:rStyle w:val="afffa"/>
          <w:b w:val="0"/>
          <w:bCs w:val="0"/>
        </w:rPr>
      </w:pPr>
    </w:p>
    <w:p w:rsidR="008246B9" w:rsidRPr="008246B9" w:rsidRDefault="008246B9" w:rsidP="008246B9">
      <w:pPr>
        <w:pStyle w:val="a4"/>
        <w:ind w:firstLineChars="100" w:firstLine="210"/>
        <w:rPr>
          <w:rStyle w:val="afffa"/>
          <w:b w:val="0"/>
          <w:bCs w:val="0"/>
        </w:rPr>
      </w:pPr>
      <w:r>
        <w:rPr>
          <w:rStyle w:val="afffa"/>
          <w:rFonts w:hint="eastAsia"/>
          <w:b w:val="0"/>
          <w:bCs w:val="0"/>
        </w:rPr>
        <w:t>最终编出来的</w:t>
      </w:r>
      <w:proofErr w:type="spellStart"/>
      <w:r>
        <w:rPr>
          <w:rStyle w:val="afffa"/>
          <w:rFonts w:hint="eastAsia"/>
          <w:b w:val="0"/>
          <w:bCs w:val="0"/>
        </w:rPr>
        <w:t>openOCD</w:t>
      </w:r>
      <w:proofErr w:type="spellEnd"/>
      <w:r>
        <w:rPr>
          <w:rStyle w:val="afffa"/>
          <w:rFonts w:hint="eastAsia"/>
          <w:b w:val="0"/>
          <w:bCs w:val="0"/>
        </w:rPr>
        <w:t>输出文件会存放在“</w:t>
      </w:r>
      <w:proofErr w:type="spellStart"/>
      <w:r w:rsidRPr="008246B9">
        <w:rPr>
          <w:rStyle w:val="afffa"/>
          <w:b w:val="0"/>
          <w:bCs w:val="0"/>
        </w:rPr>
        <w:t>sw_co</w:t>
      </w:r>
      <w:r>
        <w:rPr>
          <w:rStyle w:val="afffa"/>
          <w:b w:val="0"/>
          <w:bCs w:val="0"/>
        </w:rPr>
        <w:t>de</w:t>
      </w:r>
      <w:proofErr w:type="spellEnd"/>
      <w:r>
        <w:rPr>
          <w:rStyle w:val="afffa"/>
          <w:b w:val="0"/>
          <w:bCs w:val="0"/>
        </w:rPr>
        <w:t>/</w:t>
      </w:r>
      <w:proofErr w:type="spellStart"/>
      <w:r>
        <w:rPr>
          <w:rStyle w:val="afffa"/>
          <w:b w:val="0"/>
          <w:bCs w:val="0"/>
        </w:rPr>
        <w:t>src_vc</w:t>
      </w:r>
      <w:proofErr w:type="spellEnd"/>
      <w:r>
        <w:rPr>
          <w:rStyle w:val="afffa"/>
          <w:b w:val="0"/>
          <w:bCs w:val="0"/>
        </w:rPr>
        <w:t>/local/</w:t>
      </w:r>
      <w:proofErr w:type="spellStart"/>
      <w:r>
        <w:rPr>
          <w:rStyle w:val="afffa"/>
          <w:b w:val="0"/>
          <w:bCs w:val="0"/>
        </w:rPr>
        <w:t>openocd</w:t>
      </w:r>
      <w:proofErr w:type="spellEnd"/>
      <w:r>
        <w:rPr>
          <w:rStyle w:val="afffa"/>
          <w:b w:val="0"/>
          <w:bCs w:val="0"/>
        </w:rPr>
        <w:t>/bin-x64</w:t>
      </w:r>
      <w:r>
        <w:rPr>
          <w:rStyle w:val="afffa"/>
          <w:rFonts w:hint="eastAsia"/>
          <w:b w:val="0"/>
          <w:bCs w:val="0"/>
        </w:rPr>
        <w:t>”</w:t>
      </w:r>
      <w:r>
        <w:rPr>
          <w:rStyle w:val="afffa"/>
          <w:b w:val="0"/>
          <w:bCs w:val="0"/>
        </w:rPr>
        <w:t>目录下</w:t>
      </w:r>
      <w:r>
        <w:rPr>
          <w:rStyle w:val="afffa"/>
          <w:rFonts w:hint="eastAsia"/>
          <w:b w:val="0"/>
          <w:bCs w:val="0"/>
        </w:rPr>
        <w:t>。</w:t>
      </w:r>
    </w:p>
    <w:sectPr w:rsidR="008246B9" w:rsidRPr="008246B9" w:rsidSect="00D40EBA">
      <w:headerReference w:type="default" r:id="rId15"/>
      <w:footerReference w:type="default" r:id="rId16"/>
      <w:pgSz w:w="11911" w:h="16843"/>
      <w:pgMar w:top="1553" w:right="1440" w:bottom="1327" w:left="1440" w:header="648" w:footer="648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14E" w:rsidRDefault="0007114E" w:rsidP="005E2942">
      <w:r>
        <w:separator/>
      </w:r>
    </w:p>
  </w:endnote>
  <w:endnote w:type="continuationSeparator" w:id="0">
    <w:p w:rsidR="0007114E" w:rsidRDefault="0007114E" w:rsidP="005E2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894"/>
      <w:gridCol w:w="4599"/>
      <w:gridCol w:w="2538"/>
    </w:tblGrid>
    <w:tr w:rsidR="00E40900" w:rsidTr="383AE562">
      <w:tc>
        <w:tcPr>
          <w:tcW w:w="1049" w:type="pct"/>
        </w:tcPr>
        <w:p w:rsidR="00E40900" w:rsidRPr="00BB1614" w:rsidRDefault="00E40900" w:rsidP="005E2942">
          <w:pPr>
            <w:pStyle w:val="afe"/>
          </w:pPr>
          <w:r w:rsidRPr="00BB1614">
            <w:fldChar w:fldCharType="begin"/>
          </w:r>
          <w:r w:rsidRPr="00BB1614">
            <w:instrText xml:space="preserve"> TIME \@ "yyyy-M-d" </w:instrText>
          </w:r>
          <w:r w:rsidRPr="00BB1614">
            <w:fldChar w:fldCharType="separate"/>
          </w:r>
          <w:r w:rsidR="00AE719C">
            <w:rPr>
              <w:noProof/>
            </w:rPr>
            <w:t>2024-1-26</w:t>
          </w:r>
          <w:r w:rsidRPr="00BB1614">
            <w:fldChar w:fldCharType="end"/>
          </w:r>
        </w:p>
      </w:tc>
      <w:tc>
        <w:tcPr>
          <w:tcW w:w="2546" w:type="pct"/>
        </w:tcPr>
        <w:p w:rsidR="00E40900" w:rsidRPr="00BB1614" w:rsidRDefault="00E40900" w:rsidP="005E2942">
          <w:pPr>
            <w:pStyle w:val="afe"/>
          </w:pPr>
          <w:r w:rsidRPr="383AE562">
            <w:t>华为保密信息</w:t>
          </w:r>
          <w:r w:rsidR="005E2942">
            <w:rPr>
              <w:rFonts w:hint="eastAsia"/>
            </w:rPr>
            <w:t>，</w:t>
          </w:r>
          <w:r w:rsidRPr="383AE562">
            <w:t>未经授权禁止扩散</w:t>
          </w:r>
        </w:p>
      </w:tc>
      <w:tc>
        <w:tcPr>
          <w:tcW w:w="1405" w:type="pct"/>
        </w:tcPr>
        <w:p w:rsidR="00E40900" w:rsidRPr="00BB1614" w:rsidRDefault="00E40900" w:rsidP="005E2942">
          <w:pPr>
            <w:pStyle w:val="afe"/>
          </w:pPr>
          <w:r w:rsidRPr="383AE562">
            <w:t>第</w:t>
          </w:r>
          <w:r w:rsidRPr="383AE562">
            <w:rPr>
              <w:noProof/>
            </w:rPr>
            <w:fldChar w:fldCharType="begin"/>
          </w:r>
          <w:r w:rsidRPr="383AE562">
            <w:rPr>
              <w:noProof/>
            </w:rPr>
            <w:instrText>PAGE</w:instrText>
          </w:r>
          <w:r w:rsidRPr="383AE562">
            <w:rPr>
              <w:noProof/>
            </w:rPr>
            <w:fldChar w:fldCharType="separate"/>
          </w:r>
          <w:r w:rsidR="00FF5124">
            <w:rPr>
              <w:noProof/>
            </w:rPr>
            <w:t>5</w:t>
          </w:r>
          <w:r w:rsidRPr="383AE562">
            <w:rPr>
              <w:noProof/>
            </w:rPr>
            <w:fldChar w:fldCharType="end"/>
          </w:r>
          <w:r w:rsidRPr="383AE562">
            <w:t>页</w:t>
          </w:r>
          <w:r w:rsidRPr="383AE562">
            <w:t xml:space="preserve">, </w:t>
          </w:r>
          <w:r w:rsidRPr="383AE562">
            <w:t>共</w:t>
          </w:r>
          <w:r w:rsidRPr="383AE562">
            <w:rPr>
              <w:noProof/>
            </w:rPr>
            <w:fldChar w:fldCharType="begin"/>
          </w:r>
          <w:r w:rsidRPr="383AE562">
            <w:rPr>
              <w:noProof/>
            </w:rPr>
            <w:instrText xml:space="preserve"> NUMPAGES  \* Arabic  \* MERGEFORMAT </w:instrText>
          </w:r>
          <w:r w:rsidRPr="383AE562">
            <w:rPr>
              <w:noProof/>
            </w:rPr>
            <w:fldChar w:fldCharType="separate"/>
          </w:r>
          <w:r w:rsidR="00FF5124">
            <w:rPr>
              <w:noProof/>
            </w:rPr>
            <w:t>5</w:t>
          </w:r>
          <w:r w:rsidRPr="383AE562">
            <w:rPr>
              <w:noProof/>
            </w:rPr>
            <w:fldChar w:fldCharType="end"/>
          </w:r>
          <w:r w:rsidRPr="383AE562">
            <w:t>页</w:t>
          </w:r>
        </w:p>
      </w:tc>
    </w:tr>
  </w:tbl>
  <w:p w:rsidR="00C504A7" w:rsidRDefault="00C504A7" w:rsidP="005E2942"/>
  <w:p w:rsidR="0017551A" w:rsidRDefault="0017551A" w:rsidP="005E2942"/>
  <w:p w:rsidR="0017551A" w:rsidRDefault="0017551A" w:rsidP="005E2942"/>
  <w:p w:rsidR="000717D0" w:rsidRDefault="000717D0"/>
  <w:p w:rsidR="00CF508F" w:rsidRDefault="00CF508F"/>
  <w:p w:rsidR="00CF508F" w:rsidRDefault="00CF508F" w:rsidP="00850888"/>
  <w:p w:rsidR="00CF508F" w:rsidRDefault="00CF508F" w:rsidP="002559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14E" w:rsidRDefault="0007114E" w:rsidP="005E2942">
      <w:r>
        <w:separator/>
      </w:r>
    </w:p>
  </w:footnote>
  <w:footnote w:type="continuationSeparator" w:id="0">
    <w:p w:rsidR="0007114E" w:rsidRDefault="0007114E" w:rsidP="005E29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18" w:type="dxa"/>
      <w:tblBorders>
        <w:bottom w:val="thick" w:sz="1" w:space="0" w:color="000000"/>
      </w:tblBorders>
      <w:tblLook w:val="04A0" w:firstRow="1" w:lastRow="0" w:firstColumn="1" w:lastColumn="0" w:noHBand="0" w:noVBand="1"/>
    </w:tblPr>
    <w:tblGrid>
      <w:gridCol w:w="1951"/>
      <w:gridCol w:w="4980"/>
      <w:gridCol w:w="2087"/>
    </w:tblGrid>
    <w:tr w:rsidR="000717D0">
      <w:trPr>
        <w:trHeight w:val="782"/>
      </w:trPr>
      <w:tc>
        <w:tcPr>
          <w:tcW w:w="0" w:type="auto"/>
          <w:vAlign w:val="center"/>
        </w:tcPr>
        <w:p w:rsidR="000717D0" w:rsidRDefault="001D3DE1">
          <w:pPr>
            <w:textAlignment w:val="center"/>
          </w:pPr>
          <w:r>
            <w:rPr>
              <w:noProof/>
            </w:rPr>
            <w:drawing>
              <wp:inline distT="0" distB="0" distL="0" distR="0">
                <wp:extent cx="406400" cy="444500"/>
                <wp:effectExtent l="0" t="0" r="0" b="0"/>
                <wp:docPr id="1" name="Drawing 1" descr="huaweilog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uaweilog.jp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</w:r>
        </w:p>
      </w:tc>
      <w:tc>
        <w:tcPr>
          <w:tcW w:w="0" w:type="auto"/>
          <w:vAlign w:val="bottom"/>
        </w:tcPr>
        <w:p w:rsidR="000717D0" w:rsidRDefault="00FF5124">
          <w:pPr>
            <w:jc w:val="center"/>
            <w:textAlignment w:val="bottom"/>
            <w:rPr>
              <w:rFonts w:hint="eastAsia"/>
            </w:rPr>
          </w:pPr>
          <w:proofErr w:type="spellStart"/>
          <w:r>
            <w:rPr>
              <w:rFonts w:ascii="宋体" w:hAnsi="宋体" w:cs="宋体" w:hint="eastAsia"/>
              <w:sz w:val="20"/>
            </w:rPr>
            <w:t>OpenOCD</w:t>
          </w:r>
          <w:proofErr w:type="spellEnd"/>
          <w:r w:rsidR="001D3DE1">
            <w:rPr>
              <w:rFonts w:ascii="宋体" w:hAnsi="宋体" w:cs="宋体"/>
              <w:sz w:val="20"/>
            </w:rPr>
            <w:t>对外开源编译指导书</w:t>
          </w:r>
        </w:p>
      </w:tc>
      <w:tc>
        <w:tcPr>
          <w:tcW w:w="0" w:type="auto"/>
          <w:vAlign w:val="bottom"/>
        </w:tcPr>
        <w:p w:rsidR="000717D0" w:rsidRDefault="001D3DE1">
          <w:pPr>
            <w:jc w:val="right"/>
            <w:textAlignment w:val="bottom"/>
          </w:pPr>
          <w:r>
            <w:rPr>
              <w:rFonts w:ascii="宋体" w:hAnsi="宋体" w:cs="宋体"/>
              <w:sz w:val="20"/>
            </w:rPr>
            <w:t>内部公开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0BA18A2"/>
    <w:multiLevelType w:val="hybridMultilevel"/>
    <w:tmpl w:val="62C81440"/>
    <w:lvl w:ilvl="0" w:tplc="BB426C2A">
      <w:start w:val="1"/>
      <w:numFmt w:val="decimal"/>
      <w:pStyle w:val="4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960463C"/>
    <w:multiLevelType w:val="hybridMultilevel"/>
    <w:tmpl w:val="66C8682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E40DF0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6E31D4"/>
    <w:multiLevelType w:val="hybridMultilevel"/>
    <w:tmpl w:val="BF3855D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4D2519"/>
    <w:multiLevelType w:val="hybridMultilevel"/>
    <w:tmpl w:val="BF3855D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74A1401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BF4407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353F4C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1" w15:restartNumberingAfterBreak="0">
    <w:nsid w:val="4CAC2D7D"/>
    <w:multiLevelType w:val="hybridMultilevel"/>
    <w:tmpl w:val="7DC094D6"/>
    <w:lvl w:ilvl="0" w:tplc="925A12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CC56ED1"/>
    <w:multiLevelType w:val="hybridMultilevel"/>
    <w:tmpl w:val="4E86C90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FA76EA0"/>
    <w:multiLevelType w:val="hybridMultilevel"/>
    <w:tmpl w:val="859ACF8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AF4192"/>
    <w:multiLevelType w:val="multilevel"/>
    <w:tmpl w:val="31EEF294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002"/>
        </w:tabs>
        <w:ind w:left="1002" w:hanging="576"/>
      </w:pPr>
      <w:rPr>
        <w:rFonts w:hint="eastAsia"/>
        <w:color w:val="auto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  <w:color w:val="auto"/>
      </w:rPr>
    </w:lvl>
    <w:lvl w:ilvl="3">
      <w:start w:val="1"/>
      <w:numFmt w:val="decimal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3998"/>
        </w:tabs>
        <w:ind w:left="4367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5" w15:restartNumberingAfterBreak="0">
    <w:nsid w:val="57147049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52281C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90A6AE0"/>
    <w:multiLevelType w:val="hybridMultilevel"/>
    <w:tmpl w:val="9612C56E"/>
    <w:lvl w:ilvl="0" w:tplc="824C2D42">
      <w:start w:val="1"/>
      <w:numFmt w:val="decimal"/>
      <w:pStyle w:val="FigureDescription"/>
      <w:lvlText w:val="图%1 "/>
      <w:lvlJc w:val="left"/>
      <w:pPr>
        <w:tabs>
          <w:tab w:val="num" w:pos="0"/>
        </w:tabs>
        <w:ind w:left="0" w:firstLine="0"/>
      </w:pPr>
      <w:rPr>
        <w:rFonts w:ascii="Times New Roman" w:eastAsia="宋体" w:hAnsi="Times New Roman" w:cs="Times New Roman" w:hint="default"/>
        <w:kern w:val="0"/>
      </w:rPr>
    </w:lvl>
    <w:lvl w:ilvl="1" w:tplc="7AD4960C">
      <w:start w:val="4"/>
      <w:numFmt w:val="decimal"/>
      <w:lvlText w:val="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CD6098C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E836095"/>
    <w:multiLevelType w:val="singleLevel"/>
    <w:tmpl w:val="3DF69B18"/>
    <w:lvl w:ilvl="0">
      <w:start w:val="1"/>
      <w:numFmt w:val="decimal"/>
      <w:pStyle w:val="ReferenceList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0" w15:restartNumberingAfterBreak="0">
    <w:nsid w:val="6F7D5EFB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6945148"/>
    <w:multiLevelType w:val="hybridMultilevel"/>
    <w:tmpl w:val="14684258"/>
    <w:lvl w:ilvl="0" w:tplc="8A2C5F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C6C0EDE"/>
    <w:multiLevelType w:val="hybridMultilevel"/>
    <w:tmpl w:val="E918EA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4"/>
  </w:num>
  <w:num w:numId="4">
    <w:abstractNumId w:val="19"/>
  </w:num>
  <w:num w:numId="5">
    <w:abstractNumId w:val="10"/>
  </w:num>
  <w:num w:numId="6">
    <w:abstractNumId w:val="17"/>
  </w:num>
  <w:num w:numId="7">
    <w:abstractNumId w:val="15"/>
  </w:num>
  <w:num w:numId="8">
    <w:abstractNumId w:val="16"/>
  </w:num>
  <w:num w:numId="9">
    <w:abstractNumId w:val="20"/>
  </w:num>
  <w:num w:numId="10">
    <w:abstractNumId w:val="7"/>
  </w:num>
  <w:num w:numId="11">
    <w:abstractNumId w:val="9"/>
  </w:num>
  <w:num w:numId="12">
    <w:abstractNumId w:val="8"/>
  </w:num>
  <w:num w:numId="13">
    <w:abstractNumId w:val="22"/>
  </w:num>
  <w:num w:numId="14">
    <w:abstractNumId w:val="4"/>
  </w:num>
  <w:num w:numId="15">
    <w:abstractNumId w:val="18"/>
  </w:num>
  <w:num w:numId="16">
    <w:abstractNumId w:val="11"/>
  </w:num>
  <w:num w:numId="17">
    <w:abstractNumId w:val="1"/>
  </w:num>
  <w:num w:numId="18">
    <w:abstractNumId w:val="6"/>
  </w:num>
  <w:num w:numId="19">
    <w:abstractNumId w:val="21"/>
  </w:num>
  <w:num w:numId="20">
    <w:abstractNumId w:val="5"/>
  </w:num>
  <w:num w:numId="21">
    <w:abstractNumId w:val="12"/>
  </w:num>
  <w:num w:numId="22">
    <w:abstractNumId w:val="13"/>
  </w:num>
  <w:num w:numId="23">
    <w:abstractNumId w:val="14"/>
  </w:num>
  <w:num w:numId="24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3E4"/>
    <w:rsid w:val="000047E3"/>
    <w:rsid w:val="000120FA"/>
    <w:rsid w:val="00014451"/>
    <w:rsid w:val="000158D1"/>
    <w:rsid w:val="00016BAD"/>
    <w:rsid w:val="00016C8B"/>
    <w:rsid w:val="0002101F"/>
    <w:rsid w:val="00021082"/>
    <w:rsid w:val="00021307"/>
    <w:rsid w:val="00021BD5"/>
    <w:rsid w:val="00025C51"/>
    <w:rsid w:val="00027FEB"/>
    <w:rsid w:val="0003573C"/>
    <w:rsid w:val="00036130"/>
    <w:rsid w:val="000378F4"/>
    <w:rsid w:val="00037EBD"/>
    <w:rsid w:val="00041771"/>
    <w:rsid w:val="00042761"/>
    <w:rsid w:val="00045DB8"/>
    <w:rsid w:val="00054A2D"/>
    <w:rsid w:val="0005596A"/>
    <w:rsid w:val="000577D8"/>
    <w:rsid w:val="00066679"/>
    <w:rsid w:val="00066EFD"/>
    <w:rsid w:val="00067181"/>
    <w:rsid w:val="0007114E"/>
    <w:rsid w:val="000717D0"/>
    <w:rsid w:val="000727B8"/>
    <w:rsid w:val="0007312B"/>
    <w:rsid w:val="000805F4"/>
    <w:rsid w:val="00081C7C"/>
    <w:rsid w:val="000835BA"/>
    <w:rsid w:val="00083686"/>
    <w:rsid w:val="00083BB5"/>
    <w:rsid w:val="00083CBB"/>
    <w:rsid w:val="00085CE8"/>
    <w:rsid w:val="00092BFF"/>
    <w:rsid w:val="00092EAA"/>
    <w:rsid w:val="000954B3"/>
    <w:rsid w:val="000975C4"/>
    <w:rsid w:val="00097763"/>
    <w:rsid w:val="000A411F"/>
    <w:rsid w:val="000B0CBD"/>
    <w:rsid w:val="000B1173"/>
    <w:rsid w:val="000B1B90"/>
    <w:rsid w:val="000B2075"/>
    <w:rsid w:val="000B30A6"/>
    <w:rsid w:val="000B487F"/>
    <w:rsid w:val="000B76A2"/>
    <w:rsid w:val="000C0719"/>
    <w:rsid w:val="000C09A4"/>
    <w:rsid w:val="000D15F7"/>
    <w:rsid w:val="000D1F87"/>
    <w:rsid w:val="000D5266"/>
    <w:rsid w:val="000D63D6"/>
    <w:rsid w:val="000E0B57"/>
    <w:rsid w:val="000E0E97"/>
    <w:rsid w:val="000E2A1C"/>
    <w:rsid w:val="000E5176"/>
    <w:rsid w:val="000E5798"/>
    <w:rsid w:val="00101DEF"/>
    <w:rsid w:val="00102E5C"/>
    <w:rsid w:val="00103485"/>
    <w:rsid w:val="00104C65"/>
    <w:rsid w:val="00107332"/>
    <w:rsid w:val="00111E28"/>
    <w:rsid w:val="00115545"/>
    <w:rsid w:val="00115CAA"/>
    <w:rsid w:val="00116622"/>
    <w:rsid w:val="0012098A"/>
    <w:rsid w:val="00122452"/>
    <w:rsid w:val="001229BB"/>
    <w:rsid w:val="00122FF7"/>
    <w:rsid w:val="00124AC2"/>
    <w:rsid w:val="00124B54"/>
    <w:rsid w:val="00124F2D"/>
    <w:rsid w:val="00124FA7"/>
    <w:rsid w:val="0013115C"/>
    <w:rsid w:val="00131580"/>
    <w:rsid w:val="00133F13"/>
    <w:rsid w:val="001340B7"/>
    <w:rsid w:val="001355A6"/>
    <w:rsid w:val="00135708"/>
    <w:rsid w:val="00136656"/>
    <w:rsid w:val="00136C07"/>
    <w:rsid w:val="001403D1"/>
    <w:rsid w:val="0014043F"/>
    <w:rsid w:val="00147777"/>
    <w:rsid w:val="00150165"/>
    <w:rsid w:val="00151F98"/>
    <w:rsid w:val="00152305"/>
    <w:rsid w:val="001531C1"/>
    <w:rsid w:val="00156C2E"/>
    <w:rsid w:val="00162BC8"/>
    <w:rsid w:val="00163360"/>
    <w:rsid w:val="00164EEA"/>
    <w:rsid w:val="001664E4"/>
    <w:rsid w:val="00167484"/>
    <w:rsid w:val="0017002C"/>
    <w:rsid w:val="001704E3"/>
    <w:rsid w:val="00171802"/>
    <w:rsid w:val="001730ED"/>
    <w:rsid w:val="00174268"/>
    <w:rsid w:val="0017498A"/>
    <w:rsid w:val="0017551A"/>
    <w:rsid w:val="00175AD0"/>
    <w:rsid w:val="00180825"/>
    <w:rsid w:val="00180BA0"/>
    <w:rsid w:val="00181991"/>
    <w:rsid w:val="00182175"/>
    <w:rsid w:val="00182610"/>
    <w:rsid w:val="0018275B"/>
    <w:rsid w:val="00183CC7"/>
    <w:rsid w:val="001841A3"/>
    <w:rsid w:val="00186886"/>
    <w:rsid w:val="00187089"/>
    <w:rsid w:val="001913B7"/>
    <w:rsid w:val="00192AB7"/>
    <w:rsid w:val="00192E84"/>
    <w:rsid w:val="001933E2"/>
    <w:rsid w:val="00197F49"/>
    <w:rsid w:val="001A0259"/>
    <w:rsid w:val="001A1D60"/>
    <w:rsid w:val="001A1F82"/>
    <w:rsid w:val="001A23D1"/>
    <w:rsid w:val="001A5280"/>
    <w:rsid w:val="001A65F7"/>
    <w:rsid w:val="001B20ED"/>
    <w:rsid w:val="001B27D2"/>
    <w:rsid w:val="001C094C"/>
    <w:rsid w:val="001C2090"/>
    <w:rsid w:val="001C683F"/>
    <w:rsid w:val="001C6AE4"/>
    <w:rsid w:val="001D3DE1"/>
    <w:rsid w:val="001D4B71"/>
    <w:rsid w:val="001D5B2B"/>
    <w:rsid w:val="001D651F"/>
    <w:rsid w:val="001E020C"/>
    <w:rsid w:val="001E1AB8"/>
    <w:rsid w:val="001E2037"/>
    <w:rsid w:val="001E27A6"/>
    <w:rsid w:val="001E519B"/>
    <w:rsid w:val="001E77C3"/>
    <w:rsid w:val="001F0B80"/>
    <w:rsid w:val="001F0DEA"/>
    <w:rsid w:val="001F0EE0"/>
    <w:rsid w:val="001F5BBA"/>
    <w:rsid w:val="002063EB"/>
    <w:rsid w:val="0020652A"/>
    <w:rsid w:val="002170AB"/>
    <w:rsid w:val="002237E8"/>
    <w:rsid w:val="0022419D"/>
    <w:rsid w:val="00226031"/>
    <w:rsid w:val="00233852"/>
    <w:rsid w:val="00235D41"/>
    <w:rsid w:val="00235DC0"/>
    <w:rsid w:val="00236248"/>
    <w:rsid w:val="00237684"/>
    <w:rsid w:val="002400C2"/>
    <w:rsid w:val="002406D6"/>
    <w:rsid w:val="00240E52"/>
    <w:rsid w:val="00241453"/>
    <w:rsid w:val="0024788B"/>
    <w:rsid w:val="00250E06"/>
    <w:rsid w:val="00251AA7"/>
    <w:rsid w:val="00254364"/>
    <w:rsid w:val="002559EF"/>
    <w:rsid w:val="00256D4B"/>
    <w:rsid w:val="00257630"/>
    <w:rsid w:val="00260B7B"/>
    <w:rsid w:val="0026268B"/>
    <w:rsid w:val="00266B13"/>
    <w:rsid w:val="002677FF"/>
    <w:rsid w:val="00272988"/>
    <w:rsid w:val="00273E49"/>
    <w:rsid w:val="0027508F"/>
    <w:rsid w:val="0027535E"/>
    <w:rsid w:val="002820B7"/>
    <w:rsid w:val="00285E14"/>
    <w:rsid w:val="00291D21"/>
    <w:rsid w:val="00292EB3"/>
    <w:rsid w:val="00297011"/>
    <w:rsid w:val="002A5A85"/>
    <w:rsid w:val="002A6BC4"/>
    <w:rsid w:val="002B21EE"/>
    <w:rsid w:val="002B2DD9"/>
    <w:rsid w:val="002B4CC7"/>
    <w:rsid w:val="002B5516"/>
    <w:rsid w:val="002B7BAC"/>
    <w:rsid w:val="002C2446"/>
    <w:rsid w:val="002C479C"/>
    <w:rsid w:val="002C5644"/>
    <w:rsid w:val="002C7FF3"/>
    <w:rsid w:val="002D4FF2"/>
    <w:rsid w:val="002D5DEE"/>
    <w:rsid w:val="002D6181"/>
    <w:rsid w:val="002D6223"/>
    <w:rsid w:val="002E0299"/>
    <w:rsid w:val="002F19A0"/>
    <w:rsid w:val="002F4FC6"/>
    <w:rsid w:val="002F7AFD"/>
    <w:rsid w:val="00303A68"/>
    <w:rsid w:val="00303C39"/>
    <w:rsid w:val="00304909"/>
    <w:rsid w:val="003070D9"/>
    <w:rsid w:val="0030719A"/>
    <w:rsid w:val="00307AB3"/>
    <w:rsid w:val="00307C03"/>
    <w:rsid w:val="00315BB0"/>
    <w:rsid w:val="00320348"/>
    <w:rsid w:val="00321078"/>
    <w:rsid w:val="003216E6"/>
    <w:rsid w:val="00321732"/>
    <w:rsid w:val="00325019"/>
    <w:rsid w:val="00330366"/>
    <w:rsid w:val="0033135F"/>
    <w:rsid w:val="00334F91"/>
    <w:rsid w:val="00340812"/>
    <w:rsid w:val="0034122C"/>
    <w:rsid w:val="0034736B"/>
    <w:rsid w:val="0035023A"/>
    <w:rsid w:val="00354ECA"/>
    <w:rsid w:val="00355B0F"/>
    <w:rsid w:val="0036226D"/>
    <w:rsid w:val="003641F4"/>
    <w:rsid w:val="00365965"/>
    <w:rsid w:val="00372169"/>
    <w:rsid w:val="00372C36"/>
    <w:rsid w:val="0037684E"/>
    <w:rsid w:val="00377476"/>
    <w:rsid w:val="00377670"/>
    <w:rsid w:val="00380A39"/>
    <w:rsid w:val="003863AE"/>
    <w:rsid w:val="003913C5"/>
    <w:rsid w:val="003933EE"/>
    <w:rsid w:val="00396D2C"/>
    <w:rsid w:val="003A49E4"/>
    <w:rsid w:val="003A7E6E"/>
    <w:rsid w:val="003B0FD3"/>
    <w:rsid w:val="003C0398"/>
    <w:rsid w:val="003C0B93"/>
    <w:rsid w:val="003C1A02"/>
    <w:rsid w:val="003C32B8"/>
    <w:rsid w:val="003C3C33"/>
    <w:rsid w:val="003C3EF0"/>
    <w:rsid w:val="003C4441"/>
    <w:rsid w:val="003C4D76"/>
    <w:rsid w:val="003C54E6"/>
    <w:rsid w:val="003D43EC"/>
    <w:rsid w:val="003D5B55"/>
    <w:rsid w:val="003E6DB1"/>
    <w:rsid w:val="003F3E61"/>
    <w:rsid w:val="003F4268"/>
    <w:rsid w:val="003F6684"/>
    <w:rsid w:val="003F6A78"/>
    <w:rsid w:val="003F6BF1"/>
    <w:rsid w:val="004101E5"/>
    <w:rsid w:val="00410929"/>
    <w:rsid w:val="004118A3"/>
    <w:rsid w:val="00415413"/>
    <w:rsid w:val="00415B44"/>
    <w:rsid w:val="00415D86"/>
    <w:rsid w:val="0042015A"/>
    <w:rsid w:val="00420FB8"/>
    <w:rsid w:val="0042188C"/>
    <w:rsid w:val="004233BE"/>
    <w:rsid w:val="00423E38"/>
    <w:rsid w:val="00435A8E"/>
    <w:rsid w:val="004360CF"/>
    <w:rsid w:val="00441D04"/>
    <w:rsid w:val="004429FF"/>
    <w:rsid w:val="00442C40"/>
    <w:rsid w:val="0044393B"/>
    <w:rsid w:val="00451973"/>
    <w:rsid w:val="00452AD7"/>
    <w:rsid w:val="004546DF"/>
    <w:rsid w:val="00463ECC"/>
    <w:rsid w:val="00464437"/>
    <w:rsid w:val="004665D6"/>
    <w:rsid w:val="00471936"/>
    <w:rsid w:val="00472F30"/>
    <w:rsid w:val="0047492F"/>
    <w:rsid w:val="00475AD8"/>
    <w:rsid w:val="004776D4"/>
    <w:rsid w:val="00486C12"/>
    <w:rsid w:val="00486C9D"/>
    <w:rsid w:val="00497C88"/>
    <w:rsid w:val="004A1431"/>
    <w:rsid w:val="004A3A95"/>
    <w:rsid w:val="004A4E82"/>
    <w:rsid w:val="004A4FEB"/>
    <w:rsid w:val="004A500A"/>
    <w:rsid w:val="004A5C04"/>
    <w:rsid w:val="004A622F"/>
    <w:rsid w:val="004B0832"/>
    <w:rsid w:val="004B1D56"/>
    <w:rsid w:val="004B6C9B"/>
    <w:rsid w:val="004B7095"/>
    <w:rsid w:val="004C1271"/>
    <w:rsid w:val="004C2067"/>
    <w:rsid w:val="004C34CC"/>
    <w:rsid w:val="004C444F"/>
    <w:rsid w:val="004C53ED"/>
    <w:rsid w:val="004C67E5"/>
    <w:rsid w:val="004C6E5E"/>
    <w:rsid w:val="004C7266"/>
    <w:rsid w:val="004D0639"/>
    <w:rsid w:val="004D0A0A"/>
    <w:rsid w:val="004D107F"/>
    <w:rsid w:val="004D2BB7"/>
    <w:rsid w:val="004D591C"/>
    <w:rsid w:val="004D661F"/>
    <w:rsid w:val="004D71C3"/>
    <w:rsid w:val="004E4A07"/>
    <w:rsid w:val="004E7D26"/>
    <w:rsid w:val="004F200F"/>
    <w:rsid w:val="004F418B"/>
    <w:rsid w:val="004F44D2"/>
    <w:rsid w:val="004F461E"/>
    <w:rsid w:val="005008F9"/>
    <w:rsid w:val="00501E47"/>
    <w:rsid w:val="00504CCF"/>
    <w:rsid w:val="00507209"/>
    <w:rsid w:val="00511827"/>
    <w:rsid w:val="005125AC"/>
    <w:rsid w:val="00513464"/>
    <w:rsid w:val="00513E87"/>
    <w:rsid w:val="0051631F"/>
    <w:rsid w:val="00517630"/>
    <w:rsid w:val="005205EF"/>
    <w:rsid w:val="005220F4"/>
    <w:rsid w:val="005222AD"/>
    <w:rsid w:val="00523C3E"/>
    <w:rsid w:val="00524ADC"/>
    <w:rsid w:val="00525770"/>
    <w:rsid w:val="00525BEB"/>
    <w:rsid w:val="00526A5D"/>
    <w:rsid w:val="00526EE8"/>
    <w:rsid w:val="0052788A"/>
    <w:rsid w:val="00527F6D"/>
    <w:rsid w:val="005341F1"/>
    <w:rsid w:val="005342CE"/>
    <w:rsid w:val="00537433"/>
    <w:rsid w:val="00537E68"/>
    <w:rsid w:val="00540214"/>
    <w:rsid w:val="00542599"/>
    <w:rsid w:val="00543D44"/>
    <w:rsid w:val="00545453"/>
    <w:rsid w:val="00555310"/>
    <w:rsid w:val="00556CBC"/>
    <w:rsid w:val="00557385"/>
    <w:rsid w:val="0056138A"/>
    <w:rsid w:val="00562001"/>
    <w:rsid w:val="00564048"/>
    <w:rsid w:val="00566A78"/>
    <w:rsid w:val="00566ED7"/>
    <w:rsid w:val="005701E2"/>
    <w:rsid w:val="005707EC"/>
    <w:rsid w:val="00571D67"/>
    <w:rsid w:val="00572CCD"/>
    <w:rsid w:val="005748F5"/>
    <w:rsid w:val="00574CAD"/>
    <w:rsid w:val="00576284"/>
    <w:rsid w:val="0057773C"/>
    <w:rsid w:val="00581C19"/>
    <w:rsid w:val="00582BE8"/>
    <w:rsid w:val="00584775"/>
    <w:rsid w:val="00584E32"/>
    <w:rsid w:val="00584F14"/>
    <w:rsid w:val="00586023"/>
    <w:rsid w:val="00586D38"/>
    <w:rsid w:val="005912EB"/>
    <w:rsid w:val="00593356"/>
    <w:rsid w:val="005937CC"/>
    <w:rsid w:val="00593F8A"/>
    <w:rsid w:val="00596C48"/>
    <w:rsid w:val="005A01AC"/>
    <w:rsid w:val="005B2312"/>
    <w:rsid w:val="005B4D78"/>
    <w:rsid w:val="005C1618"/>
    <w:rsid w:val="005C179F"/>
    <w:rsid w:val="005C2C3E"/>
    <w:rsid w:val="005C4C54"/>
    <w:rsid w:val="005C5C62"/>
    <w:rsid w:val="005D0E47"/>
    <w:rsid w:val="005D3ACD"/>
    <w:rsid w:val="005D466F"/>
    <w:rsid w:val="005D4F98"/>
    <w:rsid w:val="005E0DB4"/>
    <w:rsid w:val="005E102D"/>
    <w:rsid w:val="005E2942"/>
    <w:rsid w:val="005E3593"/>
    <w:rsid w:val="005E3C9F"/>
    <w:rsid w:val="005E5838"/>
    <w:rsid w:val="00603C90"/>
    <w:rsid w:val="00604FF0"/>
    <w:rsid w:val="00607530"/>
    <w:rsid w:val="00610202"/>
    <w:rsid w:val="00612188"/>
    <w:rsid w:val="006152E5"/>
    <w:rsid w:val="00617179"/>
    <w:rsid w:val="00621ABB"/>
    <w:rsid w:val="00625A2F"/>
    <w:rsid w:val="00625EA8"/>
    <w:rsid w:val="00626163"/>
    <w:rsid w:val="0063004F"/>
    <w:rsid w:val="00631011"/>
    <w:rsid w:val="00631550"/>
    <w:rsid w:val="00632E08"/>
    <w:rsid w:val="00633B9D"/>
    <w:rsid w:val="00634F49"/>
    <w:rsid w:val="00635AF1"/>
    <w:rsid w:val="006369C7"/>
    <w:rsid w:val="00645846"/>
    <w:rsid w:val="00645B53"/>
    <w:rsid w:val="006478C7"/>
    <w:rsid w:val="00650DB6"/>
    <w:rsid w:val="00650E3B"/>
    <w:rsid w:val="006514FF"/>
    <w:rsid w:val="00653622"/>
    <w:rsid w:val="00654E49"/>
    <w:rsid w:val="006556A7"/>
    <w:rsid w:val="0066270A"/>
    <w:rsid w:val="006638E1"/>
    <w:rsid w:val="00666EAF"/>
    <w:rsid w:val="006727E6"/>
    <w:rsid w:val="006746C7"/>
    <w:rsid w:val="00677924"/>
    <w:rsid w:val="006822CF"/>
    <w:rsid w:val="006844D4"/>
    <w:rsid w:val="00684E9B"/>
    <w:rsid w:val="00686276"/>
    <w:rsid w:val="00686781"/>
    <w:rsid w:val="0069299C"/>
    <w:rsid w:val="006A48AF"/>
    <w:rsid w:val="006A4F18"/>
    <w:rsid w:val="006B020C"/>
    <w:rsid w:val="006B1690"/>
    <w:rsid w:val="006B2531"/>
    <w:rsid w:val="006B29C3"/>
    <w:rsid w:val="006B57BB"/>
    <w:rsid w:val="006C3C26"/>
    <w:rsid w:val="006D0046"/>
    <w:rsid w:val="006D7F9D"/>
    <w:rsid w:val="006E0648"/>
    <w:rsid w:val="006E26F6"/>
    <w:rsid w:val="006E5C4F"/>
    <w:rsid w:val="006E6825"/>
    <w:rsid w:val="006F2901"/>
    <w:rsid w:val="007124AD"/>
    <w:rsid w:val="00714F37"/>
    <w:rsid w:val="0071613B"/>
    <w:rsid w:val="00716CCD"/>
    <w:rsid w:val="00731612"/>
    <w:rsid w:val="00732279"/>
    <w:rsid w:val="00735A1C"/>
    <w:rsid w:val="007378AE"/>
    <w:rsid w:val="007418A2"/>
    <w:rsid w:val="00743971"/>
    <w:rsid w:val="00750C95"/>
    <w:rsid w:val="007619E9"/>
    <w:rsid w:val="0076507A"/>
    <w:rsid w:val="007721DE"/>
    <w:rsid w:val="007724EC"/>
    <w:rsid w:val="00774F37"/>
    <w:rsid w:val="00775249"/>
    <w:rsid w:val="00775657"/>
    <w:rsid w:val="0077591C"/>
    <w:rsid w:val="0077604C"/>
    <w:rsid w:val="00780003"/>
    <w:rsid w:val="0078160D"/>
    <w:rsid w:val="007819E0"/>
    <w:rsid w:val="007838A5"/>
    <w:rsid w:val="00784EE3"/>
    <w:rsid w:val="007870C9"/>
    <w:rsid w:val="0079248C"/>
    <w:rsid w:val="00795FA0"/>
    <w:rsid w:val="007965F4"/>
    <w:rsid w:val="007A12F4"/>
    <w:rsid w:val="007A6756"/>
    <w:rsid w:val="007A7423"/>
    <w:rsid w:val="007A7EB5"/>
    <w:rsid w:val="007B2759"/>
    <w:rsid w:val="007B66CC"/>
    <w:rsid w:val="007B7280"/>
    <w:rsid w:val="007C02C8"/>
    <w:rsid w:val="007C1DAA"/>
    <w:rsid w:val="007C28BC"/>
    <w:rsid w:val="007C2F22"/>
    <w:rsid w:val="007C3250"/>
    <w:rsid w:val="007D24FD"/>
    <w:rsid w:val="007D4CB2"/>
    <w:rsid w:val="007D5C50"/>
    <w:rsid w:val="007E0DE1"/>
    <w:rsid w:val="007E13DB"/>
    <w:rsid w:val="007E1984"/>
    <w:rsid w:val="007E27C9"/>
    <w:rsid w:val="007E47BC"/>
    <w:rsid w:val="007E5250"/>
    <w:rsid w:val="007E5286"/>
    <w:rsid w:val="007E70F5"/>
    <w:rsid w:val="007F1B62"/>
    <w:rsid w:val="007F5C24"/>
    <w:rsid w:val="00806117"/>
    <w:rsid w:val="00806609"/>
    <w:rsid w:val="00806704"/>
    <w:rsid w:val="00807549"/>
    <w:rsid w:val="0080770F"/>
    <w:rsid w:val="0081352B"/>
    <w:rsid w:val="00814902"/>
    <w:rsid w:val="00817680"/>
    <w:rsid w:val="00820BD8"/>
    <w:rsid w:val="00821DB9"/>
    <w:rsid w:val="00823B1E"/>
    <w:rsid w:val="008246B9"/>
    <w:rsid w:val="00826502"/>
    <w:rsid w:val="008273F0"/>
    <w:rsid w:val="00831643"/>
    <w:rsid w:val="00837DD1"/>
    <w:rsid w:val="00845F44"/>
    <w:rsid w:val="00850888"/>
    <w:rsid w:val="008523E4"/>
    <w:rsid w:val="00853ED4"/>
    <w:rsid w:val="00854802"/>
    <w:rsid w:val="00854ABC"/>
    <w:rsid w:val="00857D10"/>
    <w:rsid w:val="0086055A"/>
    <w:rsid w:val="00863CBE"/>
    <w:rsid w:val="00872CCA"/>
    <w:rsid w:val="00874C7B"/>
    <w:rsid w:val="008775B8"/>
    <w:rsid w:val="00877ED2"/>
    <w:rsid w:val="008817D5"/>
    <w:rsid w:val="0089066A"/>
    <w:rsid w:val="008932CB"/>
    <w:rsid w:val="0089519F"/>
    <w:rsid w:val="008A01BA"/>
    <w:rsid w:val="008A366D"/>
    <w:rsid w:val="008B1523"/>
    <w:rsid w:val="008C6634"/>
    <w:rsid w:val="008D1336"/>
    <w:rsid w:val="008D1389"/>
    <w:rsid w:val="008D1587"/>
    <w:rsid w:val="008D1751"/>
    <w:rsid w:val="008D3B9F"/>
    <w:rsid w:val="008D40D5"/>
    <w:rsid w:val="008D677C"/>
    <w:rsid w:val="008D71C3"/>
    <w:rsid w:val="008E0401"/>
    <w:rsid w:val="008E3473"/>
    <w:rsid w:val="008E38C7"/>
    <w:rsid w:val="008E449A"/>
    <w:rsid w:val="008E67E8"/>
    <w:rsid w:val="008E6B82"/>
    <w:rsid w:val="008E6C27"/>
    <w:rsid w:val="008E6E97"/>
    <w:rsid w:val="008E7BD1"/>
    <w:rsid w:val="008F18A5"/>
    <w:rsid w:val="008F3E5C"/>
    <w:rsid w:val="008F5872"/>
    <w:rsid w:val="008F664A"/>
    <w:rsid w:val="00903D76"/>
    <w:rsid w:val="00904D7D"/>
    <w:rsid w:val="0090610F"/>
    <w:rsid w:val="00911D5D"/>
    <w:rsid w:val="0091468A"/>
    <w:rsid w:val="00915F62"/>
    <w:rsid w:val="00921BB3"/>
    <w:rsid w:val="009221F9"/>
    <w:rsid w:val="009264A9"/>
    <w:rsid w:val="00927500"/>
    <w:rsid w:val="00930B11"/>
    <w:rsid w:val="00934EB0"/>
    <w:rsid w:val="00935102"/>
    <w:rsid w:val="00935E87"/>
    <w:rsid w:val="00936791"/>
    <w:rsid w:val="00942566"/>
    <w:rsid w:val="00943A5C"/>
    <w:rsid w:val="0094583D"/>
    <w:rsid w:val="009601E3"/>
    <w:rsid w:val="009647AA"/>
    <w:rsid w:val="00965225"/>
    <w:rsid w:val="00965EBE"/>
    <w:rsid w:val="009675F2"/>
    <w:rsid w:val="00972092"/>
    <w:rsid w:val="00985B5C"/>
    <w:rsid w:val="009866DF"/>
    <w:rsid w:val="0098680D"/>
    <w:rsid w:val="00990A9D"/>
    <w:rsid w:val="009912B7"/>
    <w:rsid w:val="0099681C"/>
    <w:rsid w:val="009A5981"/>
    <w:rsid w:val="009B2249"/>
    <w:rsid w:val="009B376F"/>
    <w:rsid w:val="009B37D1"/>
    <w:rsid w:val="009C393D"/>
    <w:rsid w:val="009C3DBC"/>
    <w:rsid w:val="009C445C"/>
    <w:rsid w:val="009C5021"/>
    <w:rsid w:val="009D4B4D"/>
    <w:rsid w:val="009D4F41"/>
    <w:rsid w:val="009E12D2"/>
    <w:rsid w:val="009E143F"/>
    <w:rsid w:val="009E2E5F"/>
    <w:rsid w:val="009E49C3"/>
    <w:rsid w:val="009F207A"/>
    <w:rsid w:val="009F749C"/>
    <w:rsid w:val="00A01114"/>
    <w:rsid w:val="00A01D22"/>
    <w:rsid w:val="00A042B5"/>
    <w:rsid w:val="00A0523E"/>
    <w:rsid w:val="00A05349"/>
    <w:rsid w:val="00A14C5A"/>
    <w:rsid w:val="00A16367"/>
    <w:rsid w:val="00A202C1"/>
    <w:rsid w:val="00A214BF"/>
    <w:rsid w:val="00A23711"/>
    <w:rsid w:val="00A26019"/>
    <w:rsid w:val="00A2668D"/>
    <w:rsid w:val="00A27A4E"/>
    <w:rsid w:val="00A31BD1"/>
    <w:rsid w:val="00A32259"/>
    <w:rsid w:val="00A34A38"/>
    <w:rsid w:val="00A36C22"/>
    <w:rsid w:val="00A40B85"/>
    <w:rsid w:val="00A46F0B"/>
    <w:rsid w:val="00A605DF"/>
    <w:rsid w:val="00A63E2E"/>
    <w:rsid w:val="00A64F9A"/>
    <w:rsid w:val="00A6683D"/>
    <w:rsid w:val="00A66E3D"/>
    <w:rsid w:val="00A67742"/>
    <w:rsid w:val="00A70BA4"/>
    <w:rsid w:val="00A71380"/>
    <w:rsid w:val="00A72466"/>
    <w:rsid w:val="00A72987"/>
    <w:rsid w:val="00A74BA2"/>
    <w:rsid w:val="00A764C5"/>
    <w:rsid w:val="00A76DC8"/>
    <w:rsid w:val="00A84259"/>
    <w:rsid w:val="00A9273C"/>
    <w:rsid w:val="00A9432A"/>
    <w:rsid w:val="00A97973"/>
    <w:rsid w:val="00AA0318"/>
    <w:rsid w:val="00AA32D9"/>
    <w:rsid w:val="00AA43DA"/>
    <w:rsid w:val="00AB2A2B"/>
    <w:rsid w:val="00AC0CCF"/>
    <w:rsid w:val="00AC0CE1"/>
    <w:rsid w:val="00AC0E38"/>
    <w:rsid w:val="00AD5CFE"/>
    <w:rsid w:val="00AE0587"/>
    <w:rsid w:val="00AE719C"/>
    <w:rsid w:val="00AF0667"/>
    <w:rsid w:val="00AF0782"/>
    <w:rsid w:val="00AF0C9A"/>
    <w:rsid w:val="00AF31FE"/>
    <w:rsid w:val="00AF5A1E"/>
    <w:rsid w:val="00AF713D"/>
    <w:rsid w:val="00B0028E"/>
    <w:rsid w:val="00B02041"/>
    <w:rsid w:val="00B02A15"/>
    <w:rsid w:val="00B040C4"/>
    <w:rsid w:val="00B07569"/>
    <w:rsid w:val="00B1075F"/>
    <w:rsid w:val="00B10A74"/>
    <w:rsid w:val="00B16D8F"/>
    <w:rsid w:val="00B179DE"/>
    <w:rsid w:val="00B22CDC"/>
    <w:rsid w:val="00B25BA5"/>
    <w:rsid w:val="00B302A3"/>
    <w:rsid w:val="00B31170"/>
    <w:rsid w:val="00B3482A"/>
    <w:rsid w:val="00B35140"/>
    <w:rsid w:val="00B35DF9"/>
    <w:rsid w:val="00B450CB"/>
    <w:rsid w:val="00B46435"/>
    <w:rsid w:val="00B472EC"/>
    <w:rsid w:val="00B51792"/>
    <w:rsid w:val="00B53B46"/>
    <w:rsid w:val="00B57600"/>
    <w:rsid w:val="00B61BCD"/>
    <w:rsid w:val="00B6208A"/>
    <w:rsid w:val="00B65DB8"/>
    <w:rsid w:val="00B67565"/>
    <w:rsid w:val="00B702C0"/>
    <w:rsid w:val="00B71224"/>
    <w:rsid w:val="00B72AE4"/>
    <w:rsid w:val="00B73E88"/>
    <w:rsid w:val="00B75664"/>
    <w:rsid w:val="00B7589B"/>
    <w:rsid w:val="00B76D53"/>
    <w:rsid w:val="00B772A9"/>
    <w:rsid w:val="00B772B5"/>
    <w:rsid w:val="00B81BC4"/>
    <w:rsid w:val="00B85169"/>
    <w:rsid w:val="00B86D65"/>
    <w:rsid w:val="00B976D2"/>
    <w:rsid w:val="00B97CFA"/>
    <w:rsid w:val="00B97FF8"/>
    <w:rsid w:val="00BA09AA"/>
    <w:rsid w:val="00BA10DB"/>
    <w:rsid w:val="00BA36DB"/>
    <w:rsid w:val="00BB1614"/>
    <w:rsid w:val="00BB2F63"/>
    <w:rsid w:val="00BB3CA0"/>
    <w:rsid w:val="00BB40A1"/>
    <w:rsid w:val="00BB52C9"/>
    <w:rsid w:val="00BC09FA"/>
    <w:rsid w:val="00BC1184"/>
    <w:rsid w:val="00BC1DF8"/>
    <w:rsid w:val="00BC2C75"/>
    <w:rsid w:val="00BC6D8F"/>
    <w:rsid w:val="00BC709C"/>
    <w:rsid w:val="00BC7339"/>
    <w:rsid w:val="00BC7970"/>
    <w:rsid w:val="00BD437A"/>
    <w:rsid w:val="00BD71DB"/>
    <w:rsid w:val="00BD7366"/>
    <w:rsid w:val="00BE10D4"/>
    <w:rsid w:val="00BE499E"/>
    <w:rsid w:val="00BF3421"/>
    <w:rsid w:val="00BF34D2"/>
    <w:rsid w:val="00C00FAE"/>
    <w:rsid w:val="00C024D8"/>
    <w:rsid w:val="00C03BD8"/>
    <w:rsid w:val="00C12570"/>
    <w:rsid w:val="00C13813"/>
    <w:rsid w:val="00C20C09"/>
    <w:rsid w:val="00C211AF"/>
    <w:rsid w:val="00C21FF2"/>
    <w:rsid w:val="00C22C03"/>
    <w:rsid w:val="00C236CD"/>
    <w:rsid w:val="00C24A65"/>
    <w:rsid w:val="00C24E3A"/>
    <w:rsid w:val="00C26CB9"/>
    <w:rsid w:val="00C313AD"/>
    <w:rsid w:val="00C3153B"/>
    <w:rsid w:val="00C33ECB"/>
    <w:rsid w:val="00C36FCC"/>
    <w:rsid w:val="00C42E36"/>
    <w:rsid w:val="00C45CC1"/>
    <w:rsid w:val="00C47886"/>
    <w:rsid w:val="00C50198"/>
    <w:rsid w:val="00C504A7"/>
    <w:rsid w:val="00C508F2"/>
    <w:rsid w:val="00C55574"/>
    <w:rsid w:val="00C62364"/>
    <w:rsid w:val="00C624C7"/>
    <w:rsid w:val="00C62D66"/>
    <w:rsid w:val="00C6533F"/>
    <w:rsid w:val="00C65E30"/>
    <w:rsid w:val="00C722C8"/>
    <w:rsid w:val="00C733CF"/>
    <w:rsid w:val="00C74934"/>
    <w:rsid w:val="00C77B14"/>
    <w:rsid w:val="00C82A83"/>
    <w:rsid w:val="00C85AC2"/>
    <w:rsid w:val="00C90936"/>
    <w:rsid w:val="00C938AF"/>
    <w:rsid w:val="00C954D3"/>
    <w:rsid w:val="00C95604"/>
    <w:rsid w:val="00CA03D2"/>
    <w:rsid w:val="00CA45F0"/>
    <w:rsid w:val="00CA7A37"/>
    <w:rsid w:val="00CB5886"/>
    <w:rsid w:val="00CB62AD"/>
    <w:rsid w:val="00CB6496"/>
    <w:rsid w:val="00CB7E46"/>
    <w:rsid w:val="00CC26CA"/>
    <w:rsid w:val="00CC4AF7"/>
    <w:rsid w:val="00CC521C"/>
    <w:rsid w:val="00CC67B5"/>
    <w:rsid w:val="00CD0495"/>
    <w:rsid w:val="00CD082E"/>
    <w:rsid w:val="00CD0FA6"/>
    <w:rsid w:val="00CD40C8"/>
    <w:rsid w:val="00CD4435"/>
    <w:rsid w:val="00CD4B01"/>
    <w:rsid w:val="00CD5FC0"/>
    <w:rsid w:val="00CD7F9E"/>
    <w:rsid w:val="00CE729B"/>
    <w:rsid w:val="00CF0272"/>
    <w:rsid w:val="00CF508F"/>
    <w:rsid w:val="00CF671E"/>
    <w:rsid w:val="00D014EE"/>
    <w:rsid w:val="00D05A19"/>
    <w:rsid w:val="00D072CB"/>
    <w:rsid w:val="00D1171A"/>
    <w:rsid w:val="00D16432"/>
    <w:rsid w:val="00D16A83"/>
    <w:rsid w:val="00D2065D"/>
    <w:rsid w:val="00D218EB"/>
    <w:rsid w:val="00D21A47"/>
    <w:rsid w:val="00D22097"/>
    <w:rsid w:val="00D2509C"/>
    <w:rsid w:val="00D27B1D"/>
    <w:rsid w:val="00D36A9B"/>
    <w:rsid w:val="00D36D73"/>
    <w:rsid w:val="00D37C28"/>
    <w:rsid w:val="00D40EBA"/>
    <w:rsid w:val="00D504DF"/>
    <w:rsid w:val="00D52F2B"/>
    <w:rsid w:val="00D5747E"/>
    <w:rsid w:val="00D60BCA"/>
    <w:rsid w:val="00D70378"/>
    <w:rsid w:val="00D74667"/>
    <w:rsid w:val="00D75808"/>
    <w:rsid w:val="00D77CB1"/>
    <w:rsid w:val="00D80802"/>
    <w:rsid w:val="00D80E69"/>
    <w:rsid w:val="00D819AB"/>
    <w:rsid w:val="00D868A1"/>
    <w:rsid w:val="00D903BE"/>
    <w:rsid w:val="00D90C39"/>
    <w:rsid w:val="00D939B7"/>
    <w:rsid w:val="00D93F02"/>
    <w:rsid w:val="00DA280F"/>
    <w:rsid w:val="00DB0399"/>
    <w:rsid w:val="00DB2DED"/>
    <w:rsid w:val="00DB41D6"/>
    <w:rsid w:val="00DB49F0"/>
    <w:rsid w:val="00DC2768"/>
    <w:rsid w:val="00DC71EE"/>
    <w:rsid w:val="00DC75A8"/>
    <w:rsid w:val="00DC7655"/>
    <w:rsid w:val="00DD1B06"/>
    <w:rsid w:val="00DD21CA"/>
    <w:rsid w:val="00DD31BE"/>
    <w:rsid w:val="00DD5A23"/>
    <w:rsid w:val="00DD65EB"/>
    <w:rsid w:val="00DE1401"/>
    <w:rsid w:val="00DE5EE1"/>
    <w:rsid w:val="00DE676F"/>
    <w:rsid w:val="00DE735E"/>
    <w:rsid w:val="00DF7082"/>
    <w:rsid w:val="00DF7429"/>
    <w:rsid w:val="00DF789B"/>
    <w:rsid w:val="00E005A0"/>
    <w:rsid w:val="00E017B0"/>
    <w:rsid w:val="00E0273B"/>
    <w:rsid w:val="00E03F2A"/>
    <w:rsid w:val="00E0588C"/>
    <w:rsid w:val="00E10022"/>
    <w:rsid w:val="00E1113B"/>
    <w:rsid w:val="00E215D1"/>
    <w:rsid w:val="00E21C0A"/>
    <w:rsid w:val="00E21D11"/>
    <w:rsid w:val="00E242AA"/>
    <w:rsid w:val="00E2575A"/>
    <w:rsid w:val="00E258DE"/>
    <w:rsid w:val="00E25DA8"/>
    <w:rsid w:val="00E26433"/>
    <w:rsid w:val="00E27CD8"/>
    <w:rsid w:val="00E3194B"/>
    <w:rsid w:val="00E32E70"/>
    <w:rsid w:val="00E405BC"/>
    <w:rsid w:val="00E40900"/>
    <w:rsid w:val="00E440FA"/>
    <w:rsid w:val="00E47770"/>
    <w:rsid w:val="00E554A7"/>
    <w:rsid w:val="00E56643"/>
    <w:rsid w:val="00E56942"/>
    <w:rsid w:val="00E6028B"/>
    <w:rsid w:val="00E60747"/>
    <w:rsid w:val="00E63348"/>
    <w:rsid w:val="00E6565F"/>
    <w:rsid w:val="00E66805"/>
    <w:rsid w:val="00E668EB"/>
    <w:rsid w:val="00E711F3"/>
    <w:rsid w:val="00E71371"/>
    <w:rsid w:val="00E80584"/>
    <w:rsid w:val="00E80614"/>
    <w:rsid w:val="00E813C4"/>
    <w:rsid w:val="00E83565"/>
    <w:rsid w:val="00E846C5"/>
    <w:rsid w:val="00E8631D"/>
    <w:rsid w:val="00E867C7"/>
    <w:rsid w:val="00E87786"/>
    <w:rsid w:val="00E87A8B"/>
    <w:rsid w:val="00E96A73"/>
    <w:rsid w:val="00EA0F01"/>
    <w:rsid w:val="00EA1C25"/>
    <w:rsid w:val="00EA287D"/>
    <w:rsid w:val="00EB1B03"/>
    <w:rsid w:val="00EB467F"/>
    <w:rsid w:val="00EB5FE8"/>
    <w:rsid w:val="00EC7E8B"/>
    <w:rsid w:val="00EC7EC5"/>
    <w:rsid w:val="00ED2F40"/>
    <w:rsid w:val="00ED5339"/>
    <w:rsid w:val="00EE3DD1"/>
    <w:rsid w:val="00EE5972"/>
    <w:rsid w:val="00EE59CA"/>
    <w:rsid w:val="00EE5DB8"/>
    <w:rsid w:val="00EE6AFB"/>
    <w:rsid w:val="00EE7411"/>
    <w:rsid w:val="00EF3889"/>
    <w:rsid w:val="00EF53C9"/>
    <w:rsid w:val="00F00DB9"/>
    <w:rsid w:val="00F05071"/>
    <w:rsid w:val="00F05E90"/>
    <w:rsid w:val="00F0775B"/>
    <w:rsid w:val="00F11D24"/>
    <w:rsid w:val="00F13A6E"/>
    <w:rsid w:val="00F14EFB"/>
    <w:rsid w:val="00F24737"/>
    <w:rsid w:val="00F265C1"/>
    <w:rsid w:val="00F311DA"/>
    <w:rsid w:val="00F34357"/>
    <w:rsid w:val="00F37338"/>
    <w:rsid w:val="00F43C36"/>
    <w:rsid w:val="00F45094"/>
    <w:rsid w:val="00F46085"/>
    <w:rsid w:val="00F51583"/>
    <w:rsid w:val="00F54E03"/>
    <w:rsid w:val="00F55884"/>
    <w:rsid w:val="00F62719"/>
    <w:rsid w:val="00F63905"/>
    <w:rsid w:val="00F63FDF"/>
    <w:rsid w:val="00F81371"/>
    <w:rsid w:val="00F83D16"/>
    <w:rsid w:val="00F84E9D"/>
    <w:rsid w:val="00F934B5"/>
    <w:rsid w:val="00F93E87"/>
    <w:rsid w:val="00F979F8"/>
    <w:rsid w:val="00FA0B01"/>
    <w:rsid w:val="00FA1762"/>
    <w:rsid w:val="00FA193C"/>
    <w:rsid w:val="00FA3835"/>
    <w:rsid w:val="00FA4161"/>
    <w:rsid w:val="00FB1DDE"/>
    <w:rsid w:val="00FB3284"/>
    <w:rsid w:val="00FB4D76"/>
    <w:rsid w:val="00FB4EA4"/>
    <w:rsid w:val="00FC275B"/>
    <w:rsid w:val="00FC2904"/>
    <w:rsid w:val="00FD0877"/>
    <w:rsid w:val="00FD111E"/>
    <w:rsid w:val="00FD6CEE"/>
    <w:rsid w:val="00FD7A22"/>
    <w:rsid w:val="00FE0EDA"/>
    <w:rsid w:val="00FE3D43"/>
    <w:rsid w:val="00FE7AE4"/>
    <w:rsid w:val="00FF18EE"/>
    <w:rsid w:val="00FF3076"/>
    <w:rsid w:val="00FF4561"/>
    <w:rsid w:val="00FF4588"/>
    <w:rsid w:val="00FF5124"/>
    <w:rsid w:val="0D5D3142"/>
    <w:rsid w:val="383AE562"/>
    <w:rsid w:val="4B8DF597"/>
    <w:rsid w:val="50078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A724E6DA-E7A6-4190-9AED-6965DB32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utoRedefine/>
    <w:qFormat/>
    <w:rsid w:val="005E2942"/>
    <w:pPr>
      <w:widowControl w:val="0"/>
      <w:autoSpaceDE w:val="0"/>
      <w:autoSpaceDN w:val="0"/>
      <w:adjustRightInd w:val="0"/>
      <w:ind w:right="210"/>
    </w:pPr>
    <w:rPr>
      <w:iCs/>
      <w:sz w:val="21"/>
    </w:rPr>
  </w:style>
  <w:style w:type="paragraph" w:styleId="1">
    <w:name w:val="heading 1"/>
    <w:aliases w:val="标题 1 Char"/>
    <w:basedOn w:val="a3"/>
    <w:next w:val="2"/>
    <w:qFormat/>
    <w:rsid w:val="0089066A"/>
    <w:pPr>
      <w:keepNext/>
      <w:widowControl/>
      <w:numPr>
        <w:numId w:val="3"/>
      </w:numPr>
      <w:adjustRightInd/>
      <w:spacing w:before="240" w:after="240"/>
      <w:jc w:val="both"/>
      <w:outlineLvl w:val="0"/>
    </w:pPr>
    <w:rPr>
      <w:rFonts w:ascii="Arial" w:eastAsia="黑体" w:hAnsi="Arial"/>
      <w:b/>
      <w:i/>
      <w:sz w:val="32"/>
      <w:szCs w:val="36"/>
    </w:rPr>
  </w:style>
  <w:style w:type="paragraph" w:styleId="2">
    <w:name w:val="heading 2"/>
    <w:basedOn w:val="a3"/>
    <w:next w:val="3"/>
    <w:link w:val="2Char"/>
    <w:qFormat/>
    <w:rsid w:val="0089066A"/>
    <w:pPr>
      <w:keepNext/>
      <w:widowControl/>
      <w:numPr>
        <w:ilvl w:val="1"/>
        <w:numId w:val="3"/>
      </w:numPr>
      <w:adjustRightInd/>
      <w:spacing w:before="240" w:after="240"/>
      <w:ind w:left="0" w:firstLine="0"/>
      <w:jc w:val="both"/>
      <w:outlineLvl w:val="1"/>
    </w:pPr>
    <w:rPr>
      <w:rFonts w:ascii="Arial" w:eastAsia="黑体" w:hAnsi="Arial"/>
      <w:i/>
      <w:sz w:val="24"/>
      <w:szCs w:val="24"/>
    </w:rPr>
  </w:style>
  <w:style w:type="paragraph" w:styleId="3">
    <w:name w:val="heading 3"/>
    <w:basedOn w:val="a3"/>
    <w:next w:val="4"/>
    <w:link w:val="3Char"/>
    <w:qFormat/>
    <w:rsid w:val="009F749C"/>
    <w:pPr>
      <w:keepNext/>
      <w:widowControl/>
      <w:numPr>
        <w:ilvl w:val="2"/>
        <w:numId w:val="3"/>
      </w:numPr>
      <w:adjustRightInd/>
      <w:spacing w:before="240" w:after="240"/>
      <w:ind w:left="0" w:firstLine="0"/>
      <w:jc w:val="both"/>
      <w:outlineLvl w:val="2"/>
    </w:pPr>
    <w:rPr>
      <w:rFonts w:ascii="Arial" w:eastAsia="黑体" w:hAnsi="Arial"/>
      <w:i/>
      <w:sz w:val="24"/>
      <w:szCs w:val="24"/>
    </w:rPr>
  </w:style>
  <w:style w:type="paragraph" w:styleId="4">
    <w:name w:val="heading 4"/>
    <w:aliases w:val="标题 4 Char"/>
    <w:basedOn w:val="a3"/>
    <w:next w:val="a4"/>
    <w:qFormat/>
    <w:rsid w:val="007124AD"/>
    <w:pPr>
      <w:keepNext/>
      <w:widowControl/>
      <w:numPr>
        <w:numId w:val="17"/>
      </w:numPr>
      <w:tabs>
        <w:tab w:val="num" w:pos="360"/>
      </w:tabs>
      <w:adjustRightInd/>
      <w:spacing w:before="160" w:after="160"/>
      <w:jc w:val="both"/>
      <w:outlineLvl w:val="3"/>
    </w:pPr>
    <w:rPr>
      <w:rFonts w:ascii="Arial" w:eastAsia="黑体" w:hAnsi="Arial"/>
      <w:i/>
      <w:szCs w:val="21"/>
    </w:rPr>
  </w:style>
  <w:style w:type="paragraph" w:styleId="5">
    <w:name w:val="heading 5"/>
    <w:basedOn w:val="a3"/>
    <w:next w:val="a4"/>
    <w:qFormat/>
    <w:rsid w:val="001E27A6"/>
    <w:pPr>
      <w:keepNext/>
      <w:widowControl/>
      <w:numPr>
        <w:ilvl w:val="4"/>
        <w:numId w:val="3"/>
      </w:numPr>
      <w:tabs>
        <w:tab w:val="num" w:pos="360"/>
      </w:tabs>
      <w:adjustRightInd/>
      <w:spacing w:line="360" w:lineRule="auto"/>
      <w:ind w:left="0" w:firstLine="0"/>
      <w:outlineLvl w:val="4"/>
    </w:pPr>
    <w:rPr>
      <w:rFonts w:ascii="Arial" w:eastAsia="黑体" w:hAnsi="Arial"/>
      <w:szCs w:val="21"/>
    </w:rPr>
  </w:style>
  <w:style w:type="paragraph" w:styleId="6">
    <w:name w:val="heading 6"/>
    <w:basedOn w:val="a3"/>
    <w:qFormat/>
    <w:rsid w:val="001E519B"/>
    <w:pPr>
      <w:widowControl/>
      <w:numPr>
        <w:ilvl w:val="5"/>
        <w:numId w:val="3"/>
      </w:numPr>
      <w:tabs>
        <w:tab w:val="clear" w:pos="765"/>
        <w:tab w:val="num" w:pos="360"/>
      </w:tabs>
      <w:spacing w:line="360" w:lineRule="auto"/>
      <w:ind w:left="0" w:firstLine="0"/>
      <w:outlineLvl w:val="5"/>
    </w:pPr>
    <w:rPr>
      <w:rFonts w:ascii="Arial" w:eastAsia="黑体" w:hAnsi="Arial"/>
      <w:szCs w:val="21"/>
    </w:rPr>
  </w:style>
  <w:style w:type="paragraph" w:styleId="7">
    <w:name w:val="heading 7"/>
    <w:basedOn w:val="a3"/>
    <w:qFormat/>
    <w:rsid w:val="001E519B"/>
    <w:pPr>
      <w:widowControl/>
      <w:numPr>
        <w:ilvl w:val="6"/>
        <w:numId w:val="3"/>
      </w:numPr>
      <w:tabs>
        <w:tab w:val="clear" w:pos="765"/>
        <w:tab w:val="num" w:pos="360"/>
      </w:tabs>
      <w:spacing w:line="360" w:lineRule="auto"/>
      <w:ind w:left="0" w:firstLine="0"/>
      <w:outlineLvl w:val="6"/>
    </w:pPr>
    <w:rPr>
      <w:rFonts w:ascii="Arial" w:eastAsia="黑体" w:hAnsi="Arial"/>
      <w:szCs w:val="21"/>
    </w:rPr>
  </w:style>
  <w:style w:type="paragraph" w:styleId="8">
    <w:name w:val="heading 8"/>
    <w:basedOn w:val="a3"/>
    <w:next w:val="a3"/>
    <w:qFormat/>
    <w:rsid w:val="001E519B"/>
    <w:pPr>
      <w:keepNext/>
      <w:keepLines/>
      <w:numPr>
        <w:ilvl w:val="7"/>
        <w:numId w:val="3"/>
      </w:numPr>
      <w:tabs>
        <w:tab w:val="clear" w:pos="1638"/>
        <w:tab w:val="num" w:pos="360"/>
      </w:tabs>
      <w:spacing w:before="240" w:after="64" w:line="320" w:lineRule="auto"/>
      <w:ind w:left="0" w:firstLine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3"/>
    <w:next w:val="a3"/>
    <w:qFormat/>
    <w:rsid w:val="001E519B"/>
    <w:pPr>
      <w:keepNext/>
      <w:keepLines/>
      <w:numPr>
        <w:ilvl w:val="8"/>
        <w:numId w:val="3"/>
      </w:numPr>
      <w:tabs>
        <w:tab w:val="clear" w:pos="1782"/>
        <w:tab w:val="num" w:pos="360"/>
      </w:tabs>
      <w:spacing w:before="240" w:after="64" w:line="320" w:lineRule="auto"/>
      <w:ind w:left="0" w:firstLine="0"/>
      <w:outlineLvl w:val="8"/>
    </w:pPr>
    <w:rPr>
      <w:rFonts w:ascii="Arial" w:eastAsia="黑体" w:hAnsi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link w:val="Char"/>
    <w:rsid w:val="001E519B"/>
    <w:pPr>
      <w:spacing w:line="360" w:lineRule="auto"/>
      <w:ind w:firstLineChars="200" w:firstLine="200"/>
      <w:jc w:val="both"/>
    </w:pPr>
    <w:rPr>
      <w:rFonts w:ascii="Arial" w:hAnsi="Arial"/>
      <w:szCs w:val="21"/>
    </w:rPr>
  </w:style>
  <w:style w:type="paragraph" w:styleId="10">
    <w:name w:val="toc 1"/>
    <w:basedOn w:val="a3"/>
    <w:next w:val="a3"/>
    <w:autoRedefine/>
    <w:uiPriority w:val="39"/>
    <w:rsid w:val="00226031"/>
    <w:pPr>
      <w:widowControl/>
      <w:tabs>
        <w:tab w:val="left" w:pos="453"/>
        <w:tab w:val="right" w:leader="dot" w:pos="9021"/>
      </w:tabs>
      <w:ind w:left="198" w:hanging="113"/>
      <w:jc w:val="center"/>
    </w:pPr>
    <w:rPr>
      <w:rFonts w:ascii="Arial" w:hAnsi="Arial"/>
      <w:sz w:val="22"/>
      <w:szCs w:val="21"/>
    </w:rPr>
  </w:style>
  <w:style w:type="paragraph" w:styleId="20">
    <w:name w:val="toc 2"/>
    <w:basedOn w:val="a3"/>
    <w:autoRedefine/>
    <w:uiPriority w:val="39"/>
    <w:rsid w:val="001E519B"/>
    <w:pPr>
      <w:ind w:left="453" w:hanging="283"/>
    </w:pPr>
    <w:rPr>
      <w:rFonts w:ascii="Arial" w:hAnsi="Arial"/>
      <w:szCs w:val="21"/>
    </w:rPr>
  </w:style>
  <w:style w:type="paragraph" w:styleId="30">
    <w:name w:val="toc 3"/>
    <w:basedOn w:val="a3"/>
    <w:autoRedefine/>
    <w:uiPriority w:val="39"/>
    <w:rsid w:val="001E519B"/>
    <w:pPr>
      <w:ind w:left="794" w:hanging="454"/>
    </w:pPr>
    <w:rPr>
      <w:rFonts w:ascii="Arial" w:hAnsi="Arial"/>
      <w:szCs w:val="21"/>
    </w:rPr>
  </w:style>
  <w:style w:type="paragraph" w:styleId="40">
    <w:name w:val="toc 4"/>
    <w:basedOn w:val="a3"/>
    <w:autoRedefine/>
    <w:semiHidden/>
    <w:rsid w:val="001E519B"/>
    <w:pPr>
      <w:ind w:left="1134" w:hanging="567"/>
    </w:pPr>
    <w:rPr>
      <w:rFonts w:ascii="Arial" w:hAnsi="Arial"/>
      <w:szCs w:val="21"/>
    </w:rPr>
  </w:style>
  <w:style w:type="paragraph" w:styleId="50">
    <w:name w:val="toc 5"/>
    <w:basedOn w:val="a3"/>
    <w:next w:val="a3"/>
    <w:autoRedefine/>
    <w:semiHidden/>
    <w:rsid w:val="001E519B"/>
    <w:pPr>
      <w:ind w:left="1680"/>
    </w:pPr>
  </w:style>
  <w:style w:type="paragraph" w:styleId="60">
    <w:name w:val="toc 6"/>
    <w:basedOn w:val="a3"/>
    <w:autoRedefine/>
    <w:semiHidden/>
    <w:rsid w:val="001E519B"/>
    <w:pPr>
      <w:ind w:left="1757" w:hanging="907"/>
    </w:pPr>
  </w:style>
  <w:style w:type="paragraph" w:styleId="70">
    <w:name w:val="toc 7"/>
    <w:basedOn w:val="a3"/>
    <w:next w:val="a3"/>
    <w:autoRedefine/>
    <w:semiHidden/>
    <w:rsid w:val="001E519B"/>
    <w:pPr>
      <w:ind w:left="2520"/>
    </w:pPr>
  </w:style>
  <w:style w:type="paragraph" w:styleId="80">
    <w:name w:val="toc 8"/>
    <w:basedOn w:val="a3"/>
    <w:next w:val="a3"/>
    <w:autoRedefine/>
    <w:semiHidden/>
    <w:rsid w:val="001E519B"/>
    <w:pPr>
      <w:ind w:left="2940"/>
    </w:pPr>
  </w:style>
  <w:style w:type="paragraph" w:styleId="90">
    <w:name w:val="toc 9"/>
    <w:basedOn w:val="a3"/>
    <w:next w:val="a3"/>
    <w:autoRedefine/>
    <w:semiHidden/>
    <w:rsid w:val="001E519B"/>
    <w:pPr>
      <w:ind w:left="3360"/>
    </w:pPr>
  </w:style>
  <w:style w:type="paragraph" w:customStyle="1" w:styleId="a8">
    <w:name w:val="备注说明"/>
    <w:basedOn w:val="a3"/>
    <w:rsid w:val="001E519B"/>
    <w:pPr>
      <w:keepLines/>
      <w:spacing w:line="360" w:lineRule="auto"/>
      <w:ind w:left="1134"/>
      <w:jc w:val="both"/>
    </w:pPr>
    <w:rPr>
      <w:szCs w:val="21"/>
    </w:rPr>
  </w:style>
  <w:style w:type="paragraph" w:customStyle="1" w:styleId="Char0">
    <w:name w:val="表头样式 Char"/>
    <w:basedOn w:val="a3"/>
    <w:link w:val="Char0"/>
    <w:rsid w:val="001E519B"/>
    <w:rPr>
      <w:rFonts w:ascii="Arial" w:hAnsi="Arial"/>
      <w:b/>
      <w:szCs w:val="21"/>
    </w:rPr>
  </w:style>
  <w:style w:type="character" w:customStyle="1" w:styleId="CharChar">
    <w:name w:val="表头样式 Char Char"/>
    <w:basedOn w:val="a5"/>
    <w:rsid w:val="001E519B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9">
    <w:name w:val="页脚样式"/>
    <w:basedOn w:val="a3"/>
    <w:rsid w:val="001E519B"/>
    <w:pPr>
      <w:spacing w:line="360" w:lineRule="auto"/>
    </w:pPr>
    <w:rPr>
      <w:sz w:val="18"/>
      <w:szCs w:val="18"/>
    </w:rPr>
  </w:style>
  <w:style w:type="paragraph" w:styleId="aa">
    <w:name w:val="table of figures"/>
    <w:basedOn w:val="10"/>
    <w:autoRedefine/>
    <w:semiHidden/>
    <w:rsid w:val="001E519B"/>
    <w:pPr>
      <w:widowControl w:val="0"/>
      <w:spacing w:before="300" w:after="150" w:line="360" w:lineRule="auto"/>
    </w:pPr>
  </w:style>
  <w:style w:type="paragraph" w:customStyle="1" w:styleId="ab">
    <w:name w:val="封面华为技术"/>
    <w:basedOn w:val="a3"/>
    <w:rsid w:val="001E519B"/>
    <w:pPr>
      <w:spacing w:line="360" w:lineRule="auto"/>
    </w:pPr>
    <w:rPr>
      <w:rFonts w:ascii="Arial" w:eastAsia="黑体" w:hAnsi="Arial"/>
      <w:sz w:val="32"/>
      <w:szCs w:val="32"/>
    </w:rPr>
  </w:style>
  <w:style w:type="paragraph" w:customStyle="1" w:styleId="ac">
    <w:name w:val="脚注"/>
    <w:basedOn w:val="a3"/>
    <w:rsid w:val="001E519B"/>
    <w:pPr>
      <w:spacing w:after="90"/>
    </w:pPr>
    <w:rPr>
      <w:sz w:val="18"/>
      <w:szCs w:val="18"/>
    </w:rPr>
  </w:style>
  <w:style w:type="paragraph" w:customStyle="1" w:styleId="ad">
    <w:name w:val="代码样式"/>
    <w:basedOn w:val="a3"/>
    <w:rsid w:val="001E519B"/>
    <w:pPr>
      <w:spacing w:line="360" w:lineRule="auto"/>
      <w:ind w:left="1134"/>
      <w:jc w:val="both"/>
    </w:pPr>
    <w:rPr>
      <w:rFonts w:ascii="Courier New" w:hAnsi="Courier New" w:cs="Courier New"/>
      <w:sz w:val="18"/>
      <w:szCs w:val="18"/>
    </w:rPr>
  </w:style>
  <w:style w:type="paragraph" w:customStyle="1" w:styleId="ae">
    <w:name w:val="页眉密级样式"/>
    <w:basedOn w:val="a3"/>
    <w:rsid w:val="001E519B"/>
    <w:pPr>
      <w:jc w:val="right"/>
    </w:pPr>
    <w:rPr>
      <w:sz w:val="18"/>
      <w:szCs w:val="18"/>
    </w:rPr>
  </w:style>
  <w:style w:type="paragraph" w:customStyle="1" w:styleId="a0">
    <w:name w:val="参考资料清单"/>
    <w:basedOn w:val="a3"/>
    <w:rsid w:val="001E519B"/>
    <w:pPr>
      <w:numPr>
        <w:numId w:val="2"/>
      </w:numPr>
      <w:spacing w:line="360" w:lineRule="auto"/>
      <w:jc w:val="both"/>
    </w:pPr>
    <w:rPr>
      <w:rFonts w:ascii="Arial" w:hAnsi="Arial"/>
      <w:szCs w:val="21"/>
    </w:rPr>
  </w:style>
  <w:style w:type="paragraph" w:customStyle="1" w:styleId="Char1">
    <w:name w:val="编写建议 Char"/>
    <w:basedOn w:val="a3"/>
    <w:link w:val="Char1"/>
    <w:rsid w:val="001E519B"/>
    <w:pPr>
      <w:spacing w:line="360" w:lineRule="auto"/>
      <w:ind w:firstLineChars="200" w:firstLine="200"/>
    </w:pPr>
    <w:rPr>
      <w:rFonts w:ascii="Arial" w:hAnsi="Arial" w:cs="Arial"/>
      <w:color w:val="0000FF"/>
      <w:szCs w:val="21"/>
    </w:rPr>
  </w:style>
  <w:style w:type="character" w:customStyle="1" w:styleId="CharChar0">
    <w:name w:val="编写建议 Char Char"/>
    <w:basedOn w:val="a5"/>
    <w:rsid w:val="001E519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customStyle="1" w:styleId="af">
    <w:name w:val="封面表格文本"/>
    <w:basedOn w:val="a3"/>
    <w:rsid w:val="001E519B"/>
    <w:rPr>
      <w:rFonts w:ascii="Arial" w:hAnsi="Arial"/>
      <w:szCs w:val="21"/>
    </w:rPr>
  </w:style>
  <w:style w:type="paragraph" w:customStyle="1" w:styleId="af0">
    <w:name w:val="封面文档标题"/>
    <w:basedOn w:val="a3"/>
    <w:rsid w:val="001E519B"/>
    <w:pPr>
      <w:spacing w:line="360" w:lineRule="auto"/>
    </w:pPr>
    <w:rPr>
      <w:rFonts w:ascii="Arial" w:eastAsia="黑体" w:hAnsi="Arial"/>
      <w:bCs/>
      <w:sz w:val="44"/>
      <w:szCs w:val="44"/>
    </w:rPr>
  </w:style>
  <w:style w:type="paragraph" w:customStyle="1" w:styleId="af1">
    <w:name w:val="目录页编号文本样式"/>
    <w:basedOn w:val="a3"/>
    <w:rsid w:val="001E519B"/>
    <w:pPr>
      <w:jc w:val="right"/>
    </w:pPr>
    <w:rPr>
      <w:szCs w:val="21"/>
    </w:rPr>
  </w:style>
  <w:style w:type="paragraph" w:customStyle="1" w:styleId="af2">
    <w:name w:val="图号去除自动编号"/>
    <w:basedOn w:val="a3"/>
    <w:rsid w:val="001E519B"/>
    <w:pPr>
      <w:spacing w:before="105" w:line="360" w:lineRule="auto"/>
      <w:ind w:firstLine="425"/>
    </w:pPr>
    <w:rPr>
      <w:szCs w:val="21"/>
    </w:rPr>
  </w:style>
  <w:style w:type="paragraph" w:customStyle="1" w:styleId="af3">
    <w:name w:val="项目符号"/>
    <w:basedOn w:val="a3"/>
    <w:rsid w:val="001E519B"/>
    <w:pPr>
      <w:spacing w:line="360" w:lineRule="auto"/>
      <w:ind w:left="1446" w:hanging="312"/>
    </w:pPr>
    <w:rPr>
      <w:sz w:val="22"/>
      <w:szCs w:val="22"/>
    </w:rPr>
  </w:style>
  <w:style w:type="paragraph" w:customStyle="1" w:styleId="af4">
    <w:name w:val="页眉文档名称样式"/>
    <w:basedOn w:val="a3"/>
    <w:rsid w:val="001E519B"/>
    <w:rPr>
      <w:sz w:val="18"/>
      <w:szCs w:val="18"/>
    </w:rPr>
  </w:style>
  <w:style w:type="paragraph" w:customStyle="1" w:styleId="a2">
    <w:name w:val="表号"/>
    <w:basedOn w:val="a3"/>
    <w:next w:val="a4"/>
    <w:rsid w:val="001E519B"/>
    <w:pPr>
      <w:keepLines/>
      <w:widowControl/>
      <w:numPr>
        <w:ilvl w:val="8"/>
        <w:numId w:val="5"/>
      </w:numPr>
      <w:spacing w:line="360" w:lineRule="auto"/>
      <w:ind w:left="360" w:hanging="360"/>
    </w:pPr>
    <w:rPr>
      <w:rFonts w:ascii="Arial" w:hAnsi="Arial"/>
      <w:sz w:val="18"/>
      <w:szCs w:val="18"/>
    </w:rPr>
  </w:style>
  <w:style w:type="paragraph" w:customStyle="1" w:styleId="af5">
    <w:name w:val="关键词"/>
    <w:basedOn w:val="af6"/>
    <w:rsid w:val="001E519B"/>
  </w:style>
  <w:style w:type="paragraph" w:customStyle="1" w:styleId="af6">
    <w:name w:val="摘要"/>
    <w:basedOn w:val="a3"/>
    <w:rsid w:val="001E519B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Cs w:val="21"/>
    </w:rPr>
  </w:style>
  <w:style w:type="paragraph" w:customStyle="1" w:styleId="af7">
    <w:name w:val="修订记录"/>
    <w:basedOn w:val="a3"/>
    <w:rsid w:val="001E519B"/>
    <w:pPr>
      <w:pageBreakBefore/>
      <w:widowControl/>
      <w:spacing w:before="300" w:after="150" w:line="360" w:lineRule="auto"/>
    </w:pPr>
    <w:rPr>
      <w:rFonts w:ascii="Arial" w:eastAsia="黑体" w:hAnsi="Arial"/>
      <w:sz w:val="32"/>
      <w:szCs w:val="32"/>
    </w:rPr>
  </w:style>
  <w:style w:type="paragraph" w:customStyle="1" w:styleId="af8">
    <w:name w:val="目录"/>
    <w:basedOn w:val="a3"/>
    <w:rsid w:val="001E519B"/>
    <w:pPr>
      <w:keepNext/>
      <w:widowControl/>
      <w:adjustRightInd/>
      <w:spacing w:before="480" w:after="360"/>
    </w:pPr>
    <w:rPr>
      <w:rFonts w:ascii="Arial" w:eastAsia="黑体" w:hAnsi="Arial" w:cs="宋体"/>
      <w:sz w:val="32"/>
      <w:szCs w:val="32"/>
    </w:rPr>
  </w:style>
  <w:style w:type="paragraph" w:customStyle="1" w:styleId="a1">
    <w:name w:val="图号"/>
    <w:basedOn w:val="a3"/>
    <w:rsid w:val="001E519B"/>
    <w:pPr>
      <w:numPr>
        <w:ilvl w:val="7"/>
        <w:numId w:val="5"/>
      </w:numPr>
      <w:spacing w:before="105" w:line="360" w:lineRule="auto"/>
    </w:pPr>
    <w:rPr>
      <w:rFonts w:ascii="Arial" w:hAnsi="Arial"/>
      <w:sz w:val="18"/>
      <w:szCs w:val="18"/>
    </w:rPr>
  </w:style>
  <w:style w:type="paragraph" w:customStyle="1" w:styleId="af9">
    <w:name w:val="文档标题"/>
    <w:basedOn w:val="a3"/>
    <w:rsid w:val="001E519B"/>
    <w:pPr>
      <w:tabs>
        <w:tab w:val="left" w:pos="0"/>
      </w:tabs>
      <w:spacing w:before="300" w:after="300"/>
    </w:pPr>
    <w:rPr>
      <w:rFonts w:ascii="Arial" w:eastAsia="黑体" w:hAnsi="Arial"/>
      <w:sz w:val="32"/>
      <w:szCs w:val="32"/>
    </w:rPr>
  </w:style>
  <w:style w:type="paragraph" w:customStyle="1" w:styleId="afa">
    <w:name w:val="表格文本"/>
    <w:aliases w:val="行距: 1.5 倍行距"/>
    <w:basedOn w:val="a3"/>
    <w:link w:val="Char2"/>
    <w:rsid w:val="001E519B"/>
    <w:pPr>
      <w:tabs>
        <w:tab w:val="decimal" w:pos="0"/>
      </w:tabs>
    </w:pPr>
    <w:rPr>
      <w:rFonts w:ascii="Arial" w:hAnsi="Arial"/>
      <w:noProof/>
      <w:szCs w:val="21"/>
    </w:rPr>
  </w:style>
  <w:style w:type="paragraph" w:customStyle="1" w:styleId="afb">
    <w:name w:val="缺省文本"/>
    <w:basedOn w:val="a3"/>
    <w:autoRedefine/>
    <w:rsid w:val="00686781"/>
    <w:pPr>
      <w:spacing w:beforeLines="10" w:line="360" w:lineRule="auto"/>
      <w:ind w:hanging="199"/>
    </w:pPr>
    <w:rPr>
      <w:rFonts w:ascii="Arial" w:hAnsi="Arial"/>
      <w:szCs w:val="21"/>
    </w:rPr>
  </w:style>
  <w:style w:type="paragraph" w:styleId="afc">
    <w:name w:val="Balloon Text"/>
    <w:basedOn w:val="a3"/>
    <w:semiHidden/>
    <w:rsid w:val="001E519B"/>
    <w:rPr>
      <w:sz w:val="18"/>
      <w:szCs w:val="18"/>
    </w:rPr>
  </w:style>
  <w:style w:type="character" w:styleId="afd">
    <w:name w:val="Hyperlink"/>
    <w:basedOn w:val="a5"/>
    <w:uiPriority w:val="99"/>
    <w:rsid w:val="001E519B"/>
    <w:rPr>
      <w:color w:val="0000FF"/>
      <w:u w:val="single"/>
    </w:rPr>
  </w:style>
  <w:style w:type="paragraph" w:styleId="afe">
    <w:name w:val="footer"/>
    <w:basedOn w:val="a3"/>
    <w:autoRedefine/>
    <w:rsid w:val="005E2942"/>
    <w:pPr>
      <w:widowControl/>
      <w:tabs>
        <w:tab w:val="center" w:pos="4510"/>
        <w:tab w:val="right" w:pos="9020"/>
      </w:tabs>
      <w:spacing w:line="360" w:lineRule="auto"/>
      <w:jc w:val="right"/>
    </w:pPr>
    <w:rPr>
      <w:rFonts w:ascii="Arial" w:hAnsi="Arial"/>
      <w:sz w:val="18"/>
      <w:szCs w:val="18"/>
    </w:rPr>
  </w:style>
  <w:style w:type="paragraph" w:styleId="a">
    <w:name w:val="List Bullet"/>
    <w:basedOn w:val="a3"/>
    <w:autoRedefine/>
    <w:rsid w:val="001E519B"/>
    <w:pPr>
      <w:numPr>
        <w:numId w:val="1"/>
      </w:numPr>
      <w:spacing w:line="360" w:lineRule="auto"/>
      <w:ind w:leftChars="200" w:left="400" w:firstLine="0"/>
    </w:pPr>
    <w:rPr>
      <w:rFonts w:ascii="Arial" w:hAnsi="Arial"/>
      <w:szCs w:val="21"/>
    </w:rPr>
  </w:style>
  <w:style w:type="paragraph" w:styleId="aff">
    <w:name w:val="Document Map"/>
    <w:basedOn w:val="a3"/>
    <w:semiHidden/>
    <w:rsid w:val="001E519B"/>
    <w:pPr>
      <w:shd w:val="clear" w:color="auto" w:fill="000080"/>
    </w:pPr>
  </w:style>
  <w:style w:type="paragraph" w:styleId="aff0">
    <w:name w:val="header"/>
    <w:basedOn w:val="a3"/>
    <w:autoRedefine/>
    <w:rsid w:val="001E519B"/>
    <w:pPr>
      <w:tabs>
        <w:tab w:val="center" w:pos="4153"/>
        <w:tab w:val="right" w:pos="8306"/>
      </w:tabs>
      <w:snapToGrid w:val="0"/>
    </w:pPr>
    <w:rPr>
      <w:rFonts w:ascii="Arial" w:hAnsi="Arial"/>
      <w:sz w:val="18"/>
      <w:szCs w:val="18"/>
    </w:rPr>
  </w:style>
  <w:style w:type="paragraph" w:customStyle="1" w:styleId="aff1">
    <w:name w:val="注示头"/>
    <w:basedOn w:val="a3"/>
    <w:rsid w:val="001E519B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aff2">
    <w:name w:val="注示文本"/>
    <w:basedOn w:val="a3"/>
    <w:rsid w:val="001E519B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3">
    <w:name w:val="表头文本"/>
    <w:basedOn w:val="a3"/>
    <w:rsid w:val="001E519B"/>
    <w:rPr>
      <w:rFonts w:ascii="Arial" w:hAnsi="Arial"/>
      <w:b/>
      <w:szCs w:val="21"/>
    </w:rPr>
  </w:style>
  <w:style w:type="paragraph" w:customStyle="1" w:styleId="aff4">
    <w:name w:val="图样式"/>
    <w:basedOn w:val="a3"/>
    <w:autoRedefine/>
    <w:rsid w:val="001E519B"/>
    <w:pPr>
      <w:keepNext/>
      <w:widowControl/>
      <w:spacing w:before="80" w:after="80" w:line="360" w:lineRule="auto"/>
    </w:pPr>
  </w:style>
  <w:style w:type="table" w:customStyle="1" w:styleId="aff5">
    <w:name w:val="表样式"/>
    <w:basedOn w:val="a6"/>
    <w:rsid w:val="001E519B"/>
    <w:pPr>
      <w:jc w:val="both"/>
    </w:pPr>
    <w:rPr>
      <w:sz w:val="21"/>
    </w:rPr>
    <w:tblPr/>
    <w:tcPr>
      <w:vAlign w:val="center"/>
    </w:tcPr>
  </w:style>
  <w:style w:type="character" w:styleId="aff6">
    <w:name w:val="page number"/>
    <w:basedOn w:val="a5"/>
    <w:rsid w:val="001E519B"/>
  </w:style>
  <w:style w:type="table" w:styleId="aff7">
    <w:name w:val="Table Elegant"/>
    <w:basedOn w:val="a6"/>
    <w:rsid w:val="001E519B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8">
    <w:name w:val="表头样式"/>
    <w:basedOn w:val="a3"/>
    <w:rsid w:val="001E519B"/>
    <w:rPr>
      <w:rFonts w:ascii="Arial" w:hAnsi="Arial"/>
      <w:b/>
      <w:szCs w:val="21"/>
    </w:rPr>
  </w:style>
  <w:style w:type="paragraph" w:customStyle="1" w:styleId="aff9">
    <w:name w:val="编写建议"/>
    <w:basedOn w:val="a3"/>
    <w:rsid w:val="001E519B"/>
    <w:pPr>
      <w:spacing w:line="360" w:lineRule="auto"/>
      <w:ind w:firstLineChars="200" w:firstLine="200"/>
    </w:pPr>
    <w:rPr>
      <w:rFonts w:ascii="Arial" w:hAnsi="Arial" w:cs="Arial"/>
      <w:color w:val="0000FF"/>
      <w:szCs w:val="21"/>
    </w:rPr>
  </w:style>
  <w:style w:type="paragraph" w:customStyle="1" w:styleId="affa">
    <w:name w:val="表格文本居中"/>
    <w:basedOn w:val="a3"/>
    <w:rsid w:val="001E519B"/>
    <w:pPr>
      <w:keepNext/>
      <w:widowControl/>
      <w:spacing w:line="360" w:lineRule="auto"/>
    </w:pPr>
  </w:style>
  <w:style w:type="paragraph" w:customStyle="1" w:styleId="affb">
    <w:name w:val="表格列标题"/>
    <w:basedOn w:val="a3"/>
    <w:rsid w:val="001E519B"/>
    <w:pPr>
      <w:keepNext/>
      <w:widowControl/>
      <w:spacing w:line="360" w:lineRule="auto"/>
    </w:pPr>
    <w:rPr>
      <w:b/>
    </w:rPr>
  </w:style>
  <w:style w:type="table" w:styleId="affc">
    <w:name w:val="Table Grid"/>
    <w:basedOn w:val="a6"/>
    <w:rsid w:val="001E519B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编写建议 Char Char Char Char"/>
    <w:basedOn w:val="a3"/>
    <w:link w:val="CharCharCharCharChar"/>
    <w:rsid w:val="001E519B"/>
    <w:pPr>
      <w:keepNext/>
      <w:widowControl/>
      <w:spacing w:line="360" w:lineRule="auto"/>
      <w:ind w:firstLineChars="200" w:firstLine="200"/>
    </w:pPr>
    <w:rPr>
      <w:rFonts w:cs="Arial"/>
      <w:color w:val="0000FF"/>
      <w:szCs w:val="21"/>
    </w:rPr>
  </w:style>
  <w:style w:type="character" w:customStyle="1" w:styleId="CharCharCharCharChar">
    <w:name w:val="编写建议 Char Char Char Char Char"/>
    <w:basedOn w:val="a5"/>
    <w:link w:val="CharCharCharChar"/>
    <w:rsid w:val="001E519B"/>
    <w:rPr>
      <w:rFonts w:cs="Arial"/>
      <w:i/>
      <w:color w:val="0000FF"/>
      <w:sz w:val="21"/>
      <w:szCs w:val="21"/>
    </w:rPr>
  </w:style>
  <w:style w:type="paragraph" w:customStyle="1" w:styleId="TableText">
    <w:name w:val="Table Text"/>
    <w:basedOn w:val="a3"/>
    <w:rsid w:val="001E519B"/>
    <w:pPr>
      <w:tabs>
        <w:tab w:val="decimal" w:pos="0"/>
      </w:tabs>
    </w:pPr>
    <w:rPr>
      <w:sz w:val="24"/>
      <w:szCs w:val="24"/>
    </w:rPr>
  </w:style>
  <w:style w:type="paragraph" w:customStyle="1" w:styleId="ReferenceList">
    <w:name w:val="Reference List"/>
    <w:basedOn w:val="a3"/>
    <w:rsid w:val="001E519B"/>
    <w:pPr>
      <w:numPr>
        <w:numId w:val="4"/>
      </w:numPr>
      <w:jc w:val="both"/>
    </w:pPr>
    <w:rPr>
      <w:rFonts w:ascii="Arial" w:hAnsi="Arial"/>
      <w:szCs w:val="21"/>
    </w:rPr>
  </w:style>
  <w:style w:type="paragraph" w:styleId="affd">
    <w:name w:val="annotation text"/>
    <w:basedOn w:val="a3"/>
    <w:semiHidden/>
    <w:rsid w:val="001E519B"/>
    <w:pPr>
      <w:autoSpaceDE/>
      <w:autoSpaceDN/>
      <w:adjustRightInd/>
    </w:pPr>
    <w:rPr>
      <w:kern w:val="2"/>
      <w:szCs w:val="24"/>
    </w:rPr>
  </w:style>
  <w:style w:type="paragraph" w:customStyle="1" w:styleId="affe">
    <w:name w:val="表格题注"/>
    <w:next w:val="a3"/>
    <w:rsid w:val="001E519B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">
    <w:name w:val="插图题注"/>
    <w:next w:val="a3"/>
    <w:rsid w:val="001E519B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0">
    <w:name w:val="正文（首行不缩进）"/>
    <w:basedOn w:val="a3"/>
    <w:rsid w:val="001E519B"/>
    <w:pPr>
      <w:autoSpaceDE/>
      <w:autoSpaceDN/>
      <w:adjustRightInd/>
      <w:jc w:val="both"/>
    </w:pPr>
    <w:rPr>
      <w:kern w:val="2"/>
      <w:szCs w:val="24"/>
    </w:rPr>
  </w:style>
  <w:style w:type="character" w:customStyle="1" w:styleId="afff1">
    <w:name w:val="样式一"/>
    <w:basedOn w:val="a5"/>
    <w:rsid w:val="001E519B"/>
    <w:rPr>
      <w:rFonts w:ascii="宋体" w:hAnsi="宋体"/>
      <w:b/>
      <w:bCs/>
      <w:color w:val="000000"/>
      <w:sz w:val="36"/>
    </w:rPr>
  </w:style>
  <w:style w:type="character" w:customStyle="1" w:styleId="afff2">
    <w:name w:val="样式二"/>
    <w:basedOn w:val="afff1"/>
    <w:rsid w:val="001E519B"/>
    <w:rPr>
      <w:rFonts w:ascii="宋体" w:hAnsi="宋体"/>
      <w:b/>
      <w:bCs/>
      <w:color w:val="000000"/>
      <w:sz w:val="36"/>
    </w:rPr>
  </w:style>
  <w:style w:type="paragraph" w:customStyle="1" w:styleId="11">
    <w:name w:val="样式1"/>
    <w:basedOn w:val="a3"/>
    <w:autoRedefine/>
    <w:rsid w:val="001E519B"/>
    <w:pPr>
      <w:keepNext/>
    </w:pPr>
  </w:style>
  <w:style w:type="character" w:styleId="afff3">
    <w:name w:val="annotation reference"/>
    <w:basedOn w:val="a5"/>
    <w:semiHidden/>
    <w:rsid w:val="001E519B"/>
    <w:rPr>
      <w:sz w:val="21"/>
      <w:szCs w:val="21"/>
    </w:rPr>
  </w:style>
  <w:style w:type="paragraph" w:customStyle="1" w:styleId="CharCharChar">
    <w:name w:val="表头样式 Char Char Char"/>
    <w:basedOn w:val="a3"/>
    <w:link w:val="CharCharCharChar0"/>
    <w:rsid w:val="001E519B"/>
    <w:rPr>
      <w:rFonts w:ascii="Arial" w:hAnsi="Arial"/>
      <w:b/>
      <w:szCs w:val="21"/>
    </w:rPr>
  </w:style>
  <w:style w:type="character" w:customStyle="1" w:styleId="CharCharCharChar0">
    <w:name w:val="表头样式 Char Char Char Char"/>
    <w:basedOn w:val="a5"/>
    <w:link w:val="CharCharChar"/>
    <w:rsid w:val="001E519B"/>
    <w:rPr>
      <w:rFonts w:ascii="Arial" w:hAnsi="Arial"/>
      <w:b/>
      <w:sz w:val="21"/>
      <w:szCs w:val="21"/>
    </w:rPr>
  </w:style>
  <w:style w:type="paragraph" w:styleId="afff4">
    <w:name w:val="Normal Indent"/>
    <w:basedOn w:val="a3"/>
    <w:rsid w:val="001E519B"/>
    <w:pPr>
      <w:spacing w:after="120"/>
      <w:ind w:left="720"/>
    </w:pPr>
  </w:style>
  <w:style w:type="character" w:customStyle="1" w:styleId="Char2">
    <w:name w:val="表格文本 Char"/>
    <w:basedOn w:val="a5"/>
    <w:link w:val="afa"/>
    <w:rsid w:val="001E519B"/>
    <w:rPr>
      <w:rFonts w:ascii="Arial" w:hAnsi="Arial"/>
      <w:noProof/>
      <w:sz w:val="21"/>
      <w:szCs w:val="21"/>
    </w:rPr>
  </w:style>
  <w:style w:type="character" w:customStyle="1" w:styleId="Char">
    <w:name w:val="正文首行缩进 Char"/>
    <w:basedOn w:val="a5"/>
    <w:link w:val="a4"/>
    <w:rsid w:val="001E519B"/>
    <w:rPr>
      <w:rFonts w:ascii="Arial" w:hAnsi="Arial"/>
      <w:sz w:val="21"/>
      <w:szCs w:val="21"/>
    </w:rPr>
  </w:style>
  <w:style w:type="paragraph" w:styleId="afff5">
    <w:name w:val="annotation subject"/>
    <w:basedOn w:val="affd"/>
    <w:next w:val="affd"/>
    <w:semiHidden/>
    <w:rsid w:val="001E519B"/>
    <w:pPr>
      <w:autoSpaceDE w:val="0"/>
      <w:autoSpaceDN w:val="0"/>
      <w:adjustRightInd w:val="0"/>
    </w:pPr>
    <w:rPr>
      <w:b/>
      <w:bCs/>
      <w:kern w:val="0"/>
      <w:sz w:val="20"/>
      <w:szCs w:val="20"/>
    </w:rPr>
  </w:style>
  <w:style w:type="paragraph" w:customStyle="1" w:styleId="ParaCharCharCharCharCharCharCharCharCharChar">
    <w:name w:val="默认段落字体 Para Char Char Char Char Char Char Char Char Char Char"/>
    <w:basedOn w:val="a3"/>
    <w:rsid w:val="001E519B"/>
    <w:pPr>
      <w:widowControl/>
      <w:autoSpaceDE/>
      <w:autoSpaceDN/>
      <w:adjustRightInd/>
      <w:jc w:val="both"/>
    </w:pPr>
    <w:rPr>
      <w:rFonts w:ascii="Tahoma" w:hAnsi="Tahoma"/>
      <w:kern w:val="2"/>
      <w:sz w:val="24"/>
      <w:szCs w:val="21"/>
    </w:rPr>
  </w:style>
  <w:style w:type="paragraph" w:styleId="afff6">
    <w:name w:val="List Paragraph"/>
    <w:basedOn w:val="a3"/>
    <w:uiPriority w:val="34"/>
    <w:qFormat/>
    <w:rsid w:val="00083CBB"/>
    <w:pPr>
      <w:ind w:firstLineChars="200" w:firstLine="200"/>
    </w:pPr>
  </w:style>
  <w:style w:type="paragraph" w:styleId="afff7">
    <w:name w:val="Revision"/>
    <w:hidden/>
    <w:uiPriority w:val="99"/>
    <w:semiHidden/>
    <w:rsid w:val="00936791"/>
  </w:style>
  <w:style w:type="paragraph" w:customStyle="1" w:styleId="CoverTableText">
    <w:name w:val="Cover Table Text"/>
    <w:basedOn w:val="a3"/>
    <w:rsid w:val="00180BA0"/>
    <w:rPr>
      <w:rFonts w:ascii="Arial" w:hAnsi="Arial"/>
      <w:i/>
      <w:szCs w:val="21"/>
    </w:rPr>
  </w:style>
  <w:style w:type="paragraph" w:customStyle="1" w:styleId="TableHeading">
    <w:name w:val="Table Heading"/>
    <w:autoRedefine/>
    <w:rsid w:val="00021BD5"/>
    <w:pPr>
      <w:jc w:val="center"/>
    </w:pPr>
    <w:rPr>
      <w:rFonts w:ascii="Arial" w:hAnsi="Arial"/>
      <w:b/>
      <w:sz w:val="21"/>
      <w:szCs w:val="21"/>
    </w:rPr>
  </w:style>
  <w:style w:type="paragraph" w:customStyle="1" w:styleId="FigureDescription">
    <w:name w:val="Figure Description"/>
    <w:next w:val="a3"/>
    <w:rsid w:val="005B4D78"/>
    <w:pPr>
      <w:numPr>
        <w:numId w:val="6"/>
      </w:numPr>
      <w:spacing w:afterLines="100"/>
      <w:jc w:val="center"/>
    </w:pPr>
    <w:rPr>
      <w:rFonts w:ascii="Arial" w:hAnsi="Arial"/>
      <w:sz w:val="18"/>
      <w:szCs w:val="18"/>
    </w:rPr>
  </w:style>
  <w:style w:type="character" w:customStyle="1" w:styleId="3Char">
    <w:name w:val="标题 3 Char"/>
    <w:link w:val="3"/>
    <w:rsid w:val="009F749C"/>
    <w:rPr>
      <w:rFonts w:ascii="Arial" w:eastAsia="黑体" w:hAnsi="Arial"/>
      <w:i/>
      <w:iCs/>
      <w:sz w:val="24"/>
      <w:szCs w:val="24"/>
    </w:rPr>
  </w:style>
  <w:style w:type="character" w:customStyle="1" w:styleId="2Char">
    <w:name w:val="标题 2 Char"/>
    <w:basedOn w:val="a5"/>
    <w:link w:val="2"/>
    <w:rsid w:val="0089066A"/>
    <w:rPr>
      <w:rFonts w:ascii="Arial" w:eastAsia="黑体" w:hAnsi="Arial"/>
      <w:i/>
      <w:iCs/>
      <w:sz w:val="24"/>
      <w:szCs w:val="24"/>
    </w:rPr>
  </w:style>
  <w:style w:type="paragraph" w:customStyle="1" w:styleId="afff8">
    <w:name w:val="样式 正文文本 + 居中"/>
    <w:basedOn w:val="afff9"/>
    <w:rsid w:val="00965225"/>
    <w:pPr>
      <w:spacing w:after="0"/>
    </w:pPr>
    <w:rPr>
      <w:rFonts w:ascii="宋体" w:cs="宋体"/>
      <w:b/>
      <w:bCs/>
      <w:i/>
      <w:iCs w:val="0"/>
      <w:sz w:val="18"/>
    </w:rPr>
  </w:style>
  <w:style w:type="paragraph" w:styleId="afff9">
    <w:name w:val="Body Text"/>
    <w:basedOn w:val="a3"/>
    <w:link w:val="Char3"/>
    <w:semiHidden/>
    <w:unhideWhenUsed/>
    <w:rsid w:val="00965225"/>
    <w:pPr>
      <w:spacing w:after="120"/>
    </w:pPr>
  </w:style>
  <w:style w:type="character" w:customStyle="1" w:styleId="Char3">
    <w:name w:val="正文文本 Char"/>
    <w:basedOn w:val="a5"/>
    <w:link w:val="afff9"/>
    <w:semiHidden/>
    <w:rsid w:val="00965225"/>
    <w:rPr>
      <w:i/>
      <w:iCs/>
    </w:rPr>
  </w:style>
  <w:style w:type="character" w:styleId="afffa">
    <w:name w:val="Strong"/>
    <w:basedOn w:val="a5"/>
    <w:qFormat/>
    <w:rsid w:val="004A3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dehub-y.huawei.com/OpenSourceCenter/openEuler/libusbx.gi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odehub-y.huawei.com/rjpt_HiTool/build/openocd.gi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dehub-y.huawei.com/OpenSourceCenter/jimtcl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PD-CMMI%20VSS\IPD-RD-I&amp;V\03.&#27979;&#35797;&#31649;&#29702;\Template\&#35760;&#24405;&#19982;&#25253;&#21578;\1.&#27979;&#35797;&#25253;&#21578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4F0FE207FA03F489142A4F92D1A223E" ma:contentTypeVersion="1" ma:contentTypeDescription="新建文档。" ma:contentTypeScope="" ma:versionID="622efc0c2860946b71a01a295ec8688f">
  <xsd:schema xmlns:xsd="http://www.w3.org/2001/XMLSchema" xmlns:xs="http://www.w3.org/2001/XMLSchema" xmlns:p="http://schemas.microsoft.com/office/2006/metadata/properties" xmlns:ns2="504c5b7e-599b-4675-9d9a-be565931d05f" targetNamespace="http://schemas.microsoft.com/office/2006/metadata/properties" ma:root="true" ma:fieldsID="120ecc34608be7da7eceeda4f28ac4c2" ns2:_="">
    <xsd:import namespace="504c5b7e-599b-4675-9d9a-be565931d05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c5b7e-599b-4675-9d9a-be565931d05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04c5b7e-599b-4675-9d9a-be565931d05f">
      <UserInfo>
        <DisplayName>liudanqing</DisplayName>
        <AccountId>367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725F2A6-F77F-4699-9373-F39E55CB4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ABC155-3B01-4603-B929-141EA9E12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c5b7e-599b-4675-9d9a-be565931d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00EDAE-54F4-450F-9833-F900AF855B81}">
  <ds:schemaRefs>
    <ds:schemaRef ds:uri="http://schemas.microsoft.com/office/2006/metadata/properties"/>
    <ds:schemaRef ds:uri="http://schemas.microsoft.com/office/infopath/2007/PartnerControls"/>
    <ds:schemaRef ds:uri="504c5b7e-599b-4675-9d9a-be565931d05f"/>
  </ds:schemaRefs>
</ds:datastoreItem>
</file>

<file path=customXml/itemProps4.xml><?xml version="1.0" encoding="utf-8"?>
<ds:datastoreItem xmlns:ds="http://schemas.openxmlformats.org/officeDocument/2006/customXml" ds:itemID="{C167DDCA-5947-4863-BFDB-727C108DB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1.测试报告模板.dot</Template>
  <TotalTime>161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华为技术有限公司</vt:lpstr>
    </vt:vector>
  </TitlesOfParts>
  <Company>Huawei Technologies Co., Ltd.</Company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华为技术有限公司</dc:title>
  <dc:creator>caiyu</dc:creator>
  <cp:lastModifiedBy>Lindong</cp:lastModifiedBy>
  <cp:revision>11</cp:revision>
  <cp:lastPrinted>1899-12-31T16:00:00Z</cp:lastPrinted>
  <dcterms:created xsi:type="dcterms:W3CDTF">2024-01-24T03:24:00Z</dcterms:created>
  <dcterms:modified xsi:type="dcterms:W3CDTF">2024-01-26T06:40:00Z</dcterms:modified>
  <cp:category>其它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(2)1JR0n+zOgrYjv9R7itx/BIWdjAHwapd4S2rPFx2587H39UagN2f26v/19/0GNbG991xc6KLP
mFyeWjj8iLATYl1dJ3hVmsRCbrUeX7W4Hhd1Bc16Sj6LB7eHiVzG3fc/Fm7zMdYTKrT5XlV0
v3qsNRLGcOQD7J4vHApN4p315+spXOLH/3q53mN23ygoyGQ+6eEVjnr3Eq/byfTAGqE2zk3W
bGST5A+Pi/raQDWrh0tRk</vt:lpwstr>
  </property>
  <property fmtid="{D5CDD505-2E9C-101B-9397-08002B2CF9AE}" pid="3" name="_ms_pID_7253431">
    <vt:lpwstr>dIhZHiBdftvjZLbKwrLEARl0S0GWFVLZoyGm/RdllhunGNd/L9G
XIKCGx0PXoAtnzuw8eS9CmQr2X2Evo1ESJUju6ymiEA7Ta7P2djkVBlL0lP75NWexTPQiUsx
hgFO7tSPBcdv8HcXxNyByaYiU1VM3OVIemgeYItPuUoojA==</vt:lpwstr>
  </property>
  <property fmtid="{D5CDD505-2E9C-101B-9397-08002B2CF9AE}" pid="4" name="ContentTypeId">
    <vt:lpwstr>0x010100B4F0FE207FA03F489142A4F92D1A223E</vt:lpwstr>
  </property>
  <property fmtid="{D5CDD505-2E9C-101B-9397-08002B2CF9AE}" pid="5" name="_new_ms_pID_72543">
    <vt:lpwstr>(3)lQHlJ4y1GWozer5QsaRupxPPw6EMos4NvwX/fT3wp7+7lQPQxSq5i4mJzXLZ0Mx1XtIO3V3w
m1ugAh+uuRR8ZZueW94hfeCZD3GxCviz4L92sIn6AndOPc1MsneO1OAYoDCtBhhM3ur+ZcH0
S57AWKv7ZO78sh6m8/gM2Ghi8j1GLH8zuf6ufR6SJyq6KnD7YIM8OWnim5Kcb5hkNOpvSNL+
Icpu1VcMAOXi9nm+XH</vt:lpwstr>
  </property>
  <property fmtid="{D5CDD505-2E9C-101B-9397-08002B2CF9AE}" pid="6" name="_new_ms_pID_72543_00">
    <vt:lpwstr>_new_ms_pID_72543</vt:lpwstr>
  </property>
  <property fmtid="{D5CDD505-2E9C-101B-9397-08002B2CF9AE}" pid="7" name="_new_ms_pID_725431">
    <vt:lpwstr>JLWxBC4bSa1i/+BlDD+nsSPSOqkFtHCmNKVr0YjNjLrVvsV5ICKLZx
IUhbuqUk8vLi55gL4MMPwqNsrcCfdOAIb/GxFT9OpV+iyX3eCvjzo1V+YEWm3JSBmibTF8eq
H/55AXRmSpBGXMjO/Ef6f659JdMo/xdPfIbnJKJ2TZjcmXxZx8E4z7Z2HDL8I8uzswxH41YU
KyXi8t/jr3TMECHrA/3xxQvBUg6nFKiFgw6u</vt:lpwstr>
  </property>
  <property fmtid="{D5CDD505-2E9C-101B-9397-08002B2CF9AE}" pid="8" name="_new_ms_pID_725431_00">
    <vt:lpwstr>_new_ms_pID_725431</vt:lpwstr>
  </property>
  <property fmtid="{D5CDD505-2E9C-101B-9397-08002B2CF9AE}" pid="9" name="_new_ms_pID_725432">
    <vt:lpwstr>KzaND5j93R1mM9pnHXIn/bRDi7XgTqCU1yGk
9VlumNdDwcJIYHqN6+tFzT3urKqSwZAnshmluK0TL4QoMoJNIhcwDOMQ3NOykW0K8VgN0Kh4
V2xJs5T1cAd0JP8o4YgPicZEwdMjeb6jOwBt6cHyP6e2OJQzPm2c8D6VyMBn2u2VVtkgPUyX
VAYRgshQ/QZIQg==</vt:lpwstr>
  </property>
  <property fmtid="{D5CDD505-2E9C-101B-9397-08002B2CF9AE}" pid="10" name="_new_ms_pID_725432_00">
    <vt:lpwstr>_new_ms_pID_725432</vt:lpwstr>
  </property>
  <property fmtid="{D5CDD505-2E9C-101B-9397-08002B2CF9AE}" pid="11" name="_2015_ms_pID_725343">
    <vt:lpwstr>(3)/h0NZgL2WpLWFIJApn/Y/LWUuFWAk11bw+EeG3s+ovm+vfiJPZv3dyigbz1V35AvSydhmSio
LHCblAeIxoJDrzcNtM0mF3eKaFJvUNWEURAL6AThTrM6KIb2jeYHIIuIKzLV2mBomk+vQL9j
rqOgr9tirLyDB8Igh8E2aiy5/WWGQKrVinxf9Qumc+t1vaQVfjNSG8GeQnUk26wT9210DHZm
XmUt5o90Wc5MX9nhqn</vt:lpwstr>
  </property>
  <property fmtid="{D5CDD505-2E9C-101B-9397-08002B2CF9AE}" pid="12" name="_2015_ms_pID_7253431">
    <vt:lpwstr>DgM9RUWERElvmXpPJ9l8JSMxllKRGfzCQQkSdMrz6cWjEFJxipvrNV
v5qX43r/1ag7BDw+r6oZ9kuM1ogBztM4oULcv3zq2zi1SLC6D+TO2Rrg4+EzJLXtUhLYKYYp
805wbqvJgYNVd7zqjOPW5Qw0VIxYlaDiTlFhUa4E4gO4YG5G0GiZxK6l+T5+H9LOAnhTeyQz
JUhGq/bRlAvhIfTewpu1R2TkQCcfSh92LK05</vt:lpwstr>
  </property>
  <property fmtid="{D5CDD505-2E9C-101B-9397-08002B2CF9AE}" pid="13" name="_2015_ms_pID_7253432">
    <vt:lpwstr>Qg1GTOtAT70sEbwNGxfCADNBlKY5b29OiyZQ
D8a9yaYiDC3kqKeorce2Y0M6vQgEkP26tkcp9ju1SGvYcRYhRbY=</vt:lpwstr>
  </property>
  <property fmtid="{D5CDD505-2E9C-101B-9397-08002B2CF9AE}" pid="14" name="_readonly">
    <vt:lpwstr/>
  </property>
  <property fmtid="{D5CDD505-2E9C-101B-9397-08002B2CF9AE}" pid="15" name="_change">
    <vt:lpwstr/>
  </property>
  <property fmtid="{D5CDD505-2E9C-101B-9397-08002B2CF9AE}" pid="16" name="_full-control">
    <vt:lpwstr/>
  </property>
  <property fmtid="{D5CDD505-2E9C-101B-9397-08002B2CF9AE}" pid="17" name="sflag">
    <vt:lpwstr>1706251022</vt:lpwstr>
  </property>
</Properties>
</file>